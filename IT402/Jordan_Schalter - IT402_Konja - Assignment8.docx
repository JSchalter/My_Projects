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3C027" w14:textId="07D3C588" w:rsidR="0089777F" w:rsidRPr="00743CDE" w:rsidRDefault="009506D5" w:rsidP="00743CDE">
      <w:pPr>
        <w:pStyle w:val="Title"/>
        <w:jc w:val="center"/>
        <w:rPr>
          <w:sz w:val="40"/>
          <w:szCs w:val="40"/>
        </w:rPr>
      </w:pPr>
      <w:r w:rsidRPr="009506D5">
        <w:rPr>
          <w:sz w:val="40"/>
          <w:szCs w:val="40"/>
        </w:rPr>
        <w:t xml:space="preserve">Walsh College </w:t>
      </w:r>
      <w:r w:rsidR="00743CDE">
        <w:rPr>
          <w:sz w:val="40"/>
          <w:szCs w:val="40"/>
        </w:rPr>
        <w:t>User</w:t>
      </w:r>
      <w:r w:rsidRPr="009506D5">
        <w:rPr>
          <w:sz w:val="40"/>
          <w:szCs w:val="40"/>
        </w:rPr>
        <w:t xml:space="preserve"> Documentation</w:t>
      </w:r>
      <w:r w:rsidR="00E0401F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1" layoutInCell="1" allowOverlap="1" wp14:anchorId="64F6F581" wp14:editId="6A637DCF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974965" cy="1041400"/>
                <wp:effectExtent l="0" t="0" r="6985" b="6350"/>
                <wp:wrapNone/>
                <wp:docPr id="68" name="Rectangle 68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4965" cy="1041621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E57999" id="Rectangle 68" o:spid="_x0000_s1026" alt="&quot;&quot;" style="position:absolute;margin-left:0;margin-top:0;width:627.95pt;height:82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" fillcolor="#4472c4 [3204]" stroked="f" strokeweight="1pt">
                <w10:wrap anchorx="page" anchory="page"/>
                <w10:anchorlock/>
              </v:rect>
            </w:pict>
          </mc:Fallback>
        </mc:AlternateContent>
      </w:r>
    </w:p>
    <w:p w14:paraId="5754C71C" w14:textId="77777777" w:rsidR="00743CDE" w:rsidRDefault="00743CDE" w:rsidP="00743CDE">
      <w:pPr>
        <w:pStyle w:val="Subtitle"/>
      </w:pPr>
    </w:p>
    <w:p w14:paraId="1E4F7ADA" w14:textId="6C16BD81" w:rsidR="005140CB" w:rsidRPr="000B112D" w:rsidRDefault="009506D5" w:rsidP="00743CDE">
      <w:pPr>
        <w:pStyle w:val="Subtitle"/>
      </w:pPr>
      <w:r>
        <w:t xml:space="preserve">how to access </w:t>
      </w:r>
      <w:r w:rsidR="00743CDE">
        <w:t>The Walsh</w:t>
      </w:r>
      <w:r>
        <w:t xml:space="preserve"> college website </w:t>
      </w:r>
    </w:p>
    <w:tbl>
      <w:tblPr>
        <w:tblStyle w:val="TipTable"/>
        <w:tblW w:w="4900" w:type="pct"/>
        <w:jc w:val="center"/>
        <w:tblLook w:val="04A0" w:firstRow="1" w:lastRow="0" w:firstColumn="1" w:lastColumn="0" w:noHBand="0" w:noVBand="1"/>
        <w:tblDescription w:val="Layout table"/>
      </w:tblPr>
      <w:tblGrid>
        <w:gridCol w:w="449"/>
        <w:gridCol w:w="8724"/>
      </w:tblGrid>
      <w:tr w:rsidR="0085761F" w14:paraId="3CD15CAB" w14:textId="77777777" w:rsidTr="00743CDE">
        <w:trPr>
          <w:trHeight w:val="7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" w:type="pct"/>
            <w:shd w:val="clear" w:color="auto" w:fill="auto"/>
          </w:tcPr>
          <w:p w14:paraId="6A28B923" w14:textId="77777777" w:rsidR="0085761F" w:rsidRDefault="003C0DAF" w:rsidP="00E0401F">
            <w:pPr>
              <w:spacing w:after="180" w:line="288" w:lineRule="auto"/>
              <w:jc w:val="both"/>
            </w:pPr>
            <w:r>
              <w:rPr>
                <w:noProof/>
                <w:lang w:eastAsia="en-US"/>
              </w:rPr>
              <w:drawing>
                <wp:inline distT="0" distB="0" distL="0" distR="0" wp14:anchorId="225F67F3" wp14:editId="4123A095">
                  <wp:extent cx="285316" cy="285316"/>
                  <wp:effectExtent l="0" t="0" r="0" b="0"/>
                  <wp:docPr id="69" name="Graphic 69" descr="Raised han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Graphic 36" descr="Raised hand with solid fill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22" cy="291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pct"/>
            <w:shd w:val="clear" w:color="auto" w:fill="auto"/>
          </w:tcPr>
          <w:p w14:paraId="2320CFD1" w14:textId="096F1783" w:rsidR="0085761F" w:rsidRPr="00743CDE" w:rsidRDefault="009506D5" w:rsidP="00E0401F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sz w:val="22"/>
                <w:szCs w:val="22"/>
              </w:rPr>
            </w:pPr>
            <w:r w:rsidRPr="00743CDE">
              <w:rPr>
                <w:i w:val="0"/>
                <w:iCs w:val="0"/>
                <w:sz w:val="22"/>
                <w:szCs w:val="22"/>
              </w:rPr>
              <w:t xml:space="preserve">The purpose of this tutorial is to show </w:t>
            </w:r>
            <w:r w:rsidR="00743CDE" w:rsidRPr="00743CDE">
              <w:rPr>
                <w:i w:val="0"/>
                <w:iCs w:val="0"/>
                <w:sz w:val="22"/>
                <w:szCs w:val="22"/>
              </w:rPr>
              <w:t>unaccustomed users</w:t>
            </w:r>
            <w:r w:rsidRPr="00743CDE">
              <w:rPr>
                <w:i w:val="0"/>
                <w:iCs w:val="0"/>
                <w:sz w:val="22"/>
                <w:szCs w:val="22"/>
              </w:rPr>
              <w:t xml:space="preserve"> how to access the Walsh College Portal. By following the following steps, new users </w:t>
            </w:r>
            <w:r w:rsidR="00743CDE" w:rsidRPr="00743CDE">
              <w:rPr>
                <w:i w:val="0"/>
                <w:iCs w:val="0"/>
                <w:sz w:val="22"/>
                <w:szCs w:val="22"/>
              </w:rPr>
              <w:t>will</w:t>
            </w:r>
            <w:r w:rsidRPr="00743CDE">
              <w:rPr>
                <w:i w:val="0"/>
                <w:iCs w:val="0"/>
                <w:sz w:val="22"/>
                <w:szCs w:val="22"/>
              </w:rPr>
              <w:t xml:space="preserve"> successfully be able to navigate, </w:t>
            </w:r>
            <w:r w:rsidR="00743CDE" w:rsidRPr="00743CDE">
              <w:rPr>
                <w:i w:val="0"/>
                <w:iCs w:val="0"/>
                <w:sz w:val="22"/>
                <w:szCs w:val="22"/>
              </w:rPr>
              <w:t>log in, view,</w:t>
            </w:r>
            <w:r w:rsidRPr="00743CDE">
              <w:rPr>
                <w:i w:val="0"/>
                <w:iCs w:val="0"/>
                <w:sz w:val="22"/>
                <w:szCs w:val="22"/>
              </w:rPr>
              <w:t xml:space="preserve"> and utilize the services provided to Walsh College users. </w:t>
            </w:r>
          </w:p>
        </w:tc>
      </w:tr>
    </w:tbl>
    <w:p w14:paraId="46DCDA7F" w14:textId="77777777" w:rsidR="00017EFD" w:rsidRDefault="00017EFD" w:rsidP="005140CB">
      <w:pPr>
        <w:pStyle w:val="NoSpacing"/>
      </w:pPr>
    </w:p>
    <w:p w14:paraId="21B713D4" w14:textId="205D4083" w:rsidR="001273C1" w:rsidRPr="005140CB" w:rsidRDefault="00743CDE" w:rsidP="005140CB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995A47" wp14:editId="446A967C">
                <wp:simplePos x="0" y="0"/>
                <wp:positionH relativeFrom="column">
                  <wp:posOffset>826935</wp:posOffset>
                </wp:positionH>
                <wp:positionV relativeFrom="paragraph">
                  <wp:posOffset>1087700</wp:posOffset>
                </wp:positionV>
                <wp:extent cx="2365264" cy="326003"/>
                <wp:effectExtent l="38100" t="0" r="16510" b="9334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5264" cy="32600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1DFBE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65.1pt;margin-top:85.65pt;width:186.25pt;height:25.6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sdt>
        <w:sdtPr>
          <w:alias w:val="Overview:"/>
          <w:tag w:val="Overview:"/>
          <w:id w:val="-1324508684"/>
          <w:placeholder>
            <w:docPart w:val="F514D654CDA64256A3F4F7ACCB4C87BC"/>
          </w:placeholder>
          <w:temporary/>
          <w:showingPlcHdr/>
          <w15:appearance w15:val="hidden"/>
        </w:sdtPr>
        <w:sdtContent>
          <w:r w:rsidR="00386778" w:rsidRPr="005140CB">
            <w:t>Overview</w:t>
          </w:r>
        </w:sdtContent>
      </w:sdt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386778" w14:paraId="2ED14F14" w14:textId="77777777" w:rsidTr="004100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  <w:shd w:val="clear" w:color="auto" w:fill="auto"/>
          </w:tcPr>
          <w:p w14:paraId="07806FC1" w14:textId="77777777" w:rsidR="00386778" w:rsidRPr="00D16EFA" w:rsidRDefault="007C13B2" w:rsidP="004D39A3">
            <w:pPr>
              <w:rPr>
                <w:color w:val="4472C4" w:themeColor="accent1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0ED43CAA" wp14:editId="7F27F2A3">
                  <wp:extent cx="285316" cy="285316"/>
                  <wp:effectExtent l="0" t="0" r="0" b="0"/>
                  <wp:docPr id="56" name="Graphic 56" descr="Raised han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Graphic 36" descr="Raised hand with solid fill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22" cy="291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2" w:type="pct"/>
            <w:shd w:val="clear" w:color="auto" w:fill="auto"/>
          </w:tcPr>
          <w:p w14:paraId="6E266523" w14:textId="4BDE8245" w:rsidR="00386778" w:rsidRDefault="00743CDE" w:rsidP="004D39A3">
            <w:pPr>
              <w:pStyle w:val="ListBulle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Step #1 </w:t>
            </w:r>
          </w:p>
          <w:p w14:paraId="654BFA61" w14:textId="48F955CC" w:rsidR="00743CDE" w:rsidRDefault="00743CDE" w:rsidP="00743CDE">
            <w:pPr>
              <w:pStyle w:val="ListBullet"/>
              <w:numPr>
                <w:ilvl w:val="0"/>
                <w:numId w:val="0"/>
              </w:numPr>
              <w:ind w:left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Open your web browser of choice and navigate to </w:t>
            </w:r>
            <w:hyperlink r:id="rId9" w:history="1">
              <w:r w:rsidRPr="00743CDE">
                <w:rPr>
                  <w:rStyle w:val="Hyperlink"/>
                </w:rPr>
                <w:t>https://walshcollege.edu/</w:t>
              </w:r>
            </w:hyperlink>
          </w:p>
        </w:tc>
      </w:tr>
    </w:tbl>
    <w:p w14:paraId="0C349402" w14:textId="581ED37D" w:rsidR="00743CDE" w:rsidRDefault="00743CDE">
      <w:pPr>
        <w:pStyle w:val="NoSpacing"/>
      </w:pPr>
    </w:p>
    <w:p w14:paraId="5FBB99FA" w14:textId="6E7CA54A" w:rsidR="00743CDE" w:rsidRDefault="003D1D43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B11929" wp14:editId="3EDDECD0">
                <wp:simplePos x="0" y="0"/>
                <wp:positionH relativeFrom="column">
                  <wp:posOffset>5343277</wp:posOffset>
                </wp:positionH>
                <wp:positionV relativeFrom="paragraph">
                  <wp:posOffset>181555</wp:posOffset>
                </wp:positionV>
                <wp:extent cx="318052" cy="230588"/>
                <wp:effectExtent l="0" t="0" r="25400" b="1714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052" cy="23058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24F679" id="Oval 3" o:spid="_x0000_s1026" style="position:absolute;margin-left:420.75pt;margin-top:14.3pt;width:25.05pt;height:18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 w:rsidR="00743CDE">
        <w:rPr>
          <w:noProof/>
        </w:rPr>
        <w:drawing>
          <wp:inline distT="0" distB="0" distL="0" distR="0" wp14:anchorId="3CF19797" wp14:editId="6A07D486">
            <wp:extent cx="5931535" cy="32359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1348D" w14:textId="77777777" w:rsidR="003D1D43" w:rsidRDefault="00743CDE" w:rsidP="009506D5">
      <w:pPr>
        <w:pStyle w:val="ListBullet"/>
      </w:pPr>
      <w:r>
        <w:t>Step #2</w:t>
      </w:r>
      <w:r w:rsidR="003D1D43">
        <w:t xml:space="preserve"> </w:t>
      </w:r>
    </w:p>
    <w:p w14:paraId="3D5877F6" w14:textId="21E4CE53" w:rsidR="009506D5" w:rsidRDefault="00697E7B" w:rsidP="003D1D43">
      <w:pPr>
        <w:pStyle w:val="ListBullet"/>
        <w:numPr>
          <w:ilvl w:val="0"/>
          <w:numId w:val="0"/>
        </w:numPr>
        <w:ind w:left="4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BAF41C" wp14:editId="71CB8A7E">
                <wp:simplePos x="0" y="0"/>
                <wp:positionH relativeFrom="column">
                  <wp:posOffset>5263763</wp:posOffset>
                </wp:positionH>
                <wp:positionV relativeFrom="paragraph">
                  <wp:posOffset>67255</wp:posOffset>
                </wp:positionV>
                <wp:extent cx="524787" cy="214685"/>
                <wp:effectExtent l="0" t="0" r="27940" b="1397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787" cy="2146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A7EFF33" id="Oval 12" o:spid="_x0000_s1026" style="position:absolute;margin-left:414.45pt;margin-top:5.3pt;width:41.3pt;height:16.9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 w:rsidR="003D1D43">
        <w:t xml:space="preserve">Next, navigate to the upper right-hand side of the webpage and use the mouse to </w:t>
      </w:r>
      <w:r>
        <w:t>left-click</w:t>
      </w:r>
      <w:r w:rsidR="003D1D43">
        <w:t xml:space="preserve"> the “Portal” option. </w:t>
      </w:r>
    </w:p>
    <w:p w14:paraId="1E0DF186" w14:textId="17F772E8" w:rsidR="003D1D43" w:rsidRDefault="003D1D43" w:rsidP="003D1D43">
      <w:pPr>
        <w:pStyle w:val="ListBullet"/>
        <w:numPr>
          <w:ilvl w:val="0"/>
          <w:numId w:val="0"/>
        </w:numPr>
        <w:ind w:left="432"/>
      </w:pPr>
    </w:p>
    <w:p w14:paraId="0AFFDDDD" w14:textId="14EF27E0" w:rsidR="003D1D43" w:rsidRDefault="003D1D43" w:rsidP="003D1D43">
      <w:pPr>
        <w:pStyle w:val="ListBullet"/>
        <w:numPr>
          <w:ilvl w:val="0"/>
          <w:numId w:val="0"/>
        </w:numPr>
        <w:ind w:left="432"/>
      </w:pPr>
    </w:p>
    <w:p w14:paraId="35D985E1" w14:textId="74F1E9D8" w:rsidR="003D1D43" w:rsidRDefault="003D1D43" w:rsidP="003D1D43">
      <w:pPr>
        <w:pStyle w:val="ListBullet"/>
        <w:numPr>
          <w:ilvl w:val="0"/>
          <w:numId w:val="0"/>
        </w:numPr>
        <w:ind w:left="432"/>
      </w:pPr>
    </w:p>
    <w:p w14:paraId="7FA4ECE4" w14:textId="77777777" w:rsidR="003D1D43" w:rsidRDefault="003D1D43" w:rsidP="003D1D43">
      <w:pPr>
        <w:pStyle w:val="ListBullet"/>
        <w:numPr>
          <w:ilvl w:val="0"/>
          <w:numId w:val="0"/>
        </w:numPr>
        <w:ind w:left="432"/>
      </w:pPr>
    </w:p>
    <w:p w14:paraId="05FEE985" w14:textId="6BB65111" w:rsidR="009506D5" w:rsidRDefault="003D1D43" w:rsidP="009506D5">
      <w:pPr>
        <w:pStyle w:val="ListBullet"/>
      </w:pPr>
      <w:r>
        <w:t xml:space="preserve">Step #3 </w:t>
      </w:r>
    </w:p>
    <w:p w14:paraId="4C50DCD4" w14:textId="13CFE3F1" w:rsidR="003D1D43" w:rsidRDefault="003D1D43" w:rsidP="003D1D43">
      <w:pPr>
        <w:pStyle w:val="ListBullet"/>
        <w:numPr>
          <w:ilvl w:val="0"/>
          <w:numId w:val="0"/>
        </w:numPr>
        <w:ind w:left="432"/>
      </w:pPr>
      <w:r>
        <w:t>After left clicking the portal option you will be taken to the following login page:</w:t>
      </w:r>
    </w:p>
    <w:p w14:paraId="59A79B59" w14:textId="4CED3B21" w:rsidR="00017EFD" w:rsidRDefault="00697E7B" w:rsidP="003D1D43">
      <w:pPr>
        <w:pStyle w:val="ListBullet"/>
        <w:numPr>
          <w:ilvl w:val="0"/>
          <w:numId w:val="0"/>
        </w:numPr>
        <w:ind w:left="4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023CA0" wp14:editId="7F5CC8AA">
                <wp:simplePos x="0" y="0"/>
                <wp:positionH relativeFrom="column">
                  <wp:posOffset>2703443</wp:posOffset>
                </wp:positionH>
                <wp:positionV relativeFrom="paragraph">
                  <wp:posOffset>2040643</wp:posOffset>
                </wp:positionV>
                <wp:extent cx="1018927" cy="206430"/>
                <wp:effectExtent l="0" t="0" r="10160" b="2222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927" cy="2064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2A3496" id="Oval 9" o:spid="_x0000_s1026" style="position:absolute;margin-left:212.85pt;margin-top:160.7pt;width:80.25pt;height:1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3ECFD8" wp14:editId="21BD1779">
                <wp:simplePos x="0" y="0"/>
                <wp:positionH relativeFrom="column">
                  <wp:posOffset>3729162</wp:posOffset>
                </wp:positionH>
                <wp:positionV relativeFrom="paragraph">
                  <wp:posOffset>1762346</wp:posOffset>
                </wp:positionV>
                <wp:extent cx="500932" cy="1717482"/>
                <wp:effectExtent l="57150" t="38100" r="33020" b="1651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0932" cy="17174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2CD8F9" id="Straight Arrow Connector 8" o:spid="_x0000_s1026" type="#_x0000_t32" style="position:absolute;margin-left:293.65pt;margin-top:138.75pt;width:39.45pt;height:135.25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3DC17E" wp14:editId="175B1864">
                <wp:simplePos x="0" y="0"/>
                <wp:positionH relativeFrom="column">
                  <wp:posOffset>1781092</wp:posOffset>
                </wp:positionH>
                <wp:positionV relativeFrom="paragraph">
                  <wp:posOffset>1547661</wp:posOffset>
                </wp:positionV>
                <wp:extent cx="962108" cy="1948069"/>
                <wp:effectExtent l="0" t="38100" r="66675" b="1460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2108" cy="194806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D2E383" id="Straight Arrow Connector 7" o:spid="_x0000_s1026" type="#_x0000_t32" style="position:absolute;margin-left:140.25pt;margin-top:121.85pt;width:75.75pt;height:153.4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 w:rsidR="003D1D43">
        <w:rPr>
          <w:noProof/>
        </w:rPr>
        <w:drawing>
          <wp:inline distT="0" distB="0" distL="0" distR="0" wp14:anchorId="07BD07E9" wp14:editId="13126B94">
            <wp:extent cx="5931535" cy="3204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1D43">
        <w:t xml:space="preserve"> </w:t>
      </w:r>
    </w:p>
    <w:p w14:paraId="387D854F" w14:textId="64359C76" w:rsidR="003D1D43" w:rsidRDefault="00697E7B" w:rsidP="003D1D43">
      <w:pPr>
        <w:pStyle w:val="ListBullet"/>
        <w:numPr>
          <w:ilvl w:val="0"/>
          <w:numId w:val="0"/>
        </w:numPr>
        <w:ind w:left="4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C04CE8" wp14:editId="7C79FA1A">
                <wp:simplePos x="0" y="0"/>
                <wp:positionH relativeFrom="column">
                  <wp:posOffset>1907816</wp:posOffset>
                </wp:positionH>
                <wp:positionV relativeFrom="paragraph">
                  <wp:posOffset>227965</wp:posOffset>
                </wp:positionV>
                <wp:extent cx="477078" cy="230201"/>
                <wp:effectExtent l="0" t="0" r="18415" b="1778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078" cy="23020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CC8D68" id="Oval 11" o:spid="_x0000_s1026" style="position:absolute;margin-left:150.2pt;margin-top:17.95pt;width:37.55pt;height:18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 w:rsidR="003D1D43">
        <w:t>Enter your Walsh College username or email</w:t>
      </w:r>
      <w:r>
        <w:t xml:space="preserve">, and then enter your password. Once you are done, use the </w:t>
      </w:r>
      <w:r w:rsidR="003D1D43">
        <w:t>left</w:t>
      </w:r>
      <w:r>
        <w:t>-click on the mouse to click “Sign in”, or hit the enter key.</w:t>
      </w:r>
      <w:r w:rsidR="003D1D43">
        <w:t xml:space="preserve"> </w:t>
      </w:r>
    </w:p>
    <w:p w14:paraId="045E0EB7" w14:textId="77777777" w:rsidR="00697E7B" w:rsidRDefault="00697E7B" w:rsidP="003D1D43">
      <w:pPr>
        <w:pStyle w:val="ListBullet"/>
        <w:numPr>
          <w:ilvl w:val="0"/>
          <w:numId w:val="0"/>
        </w:numPr>
        <w:ind w:left="432"/>
      </w:pPr>
      <w:r>
        <w:t>Congratulations! You are now logged into the Walsh College website portal and are free to access all of the resources available to you as a Walsh Student or Alumni.</w:t>
      </w:r>
    </w:p>
    <w:p w14:paraId="2C87A49C" w14:textId="27673A01" w:rsidR="00697E7B" w:rsidRDefault="00697E7B" w:rsidP="003D1D43">
      <w:pPr>
        <w:pStyle w:val="ListBullet"/>
        <w:numPr>
          <w:ilvl w:val="0"/>
          <w:numId w:val="0"/>
        </w:numPr>
        <w:ind w:left="432"/>
      </w:pPr>
      <w:r>
        <w:rPr>
          <w:noProof/>
        </w:rPr>
        <w:drawing>
          <wp:inline distT="0" distB="0" distL="0" distR="0" wp14:anchorId="5AA965EC" wp14:editId="4AEB601D">
            <wp:extent cx="5939790" cy="3228340"/>
            <wp:effectExtent l="0" t="0" r="381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902B1" w14:textId="0C829B43" w:rsidR="00697E7B" w:rsidRDefault="00697E7B" w:rsidP="003D1D43">
      <w:pPr>
        <w:pStyle w:val="ListBullet"/>
        <w:numPr>
          <w:ilvl w:val="0"/>
          <w:numId w:val="0"/>
        </w:numPr>
        <w:ind w:left="432"/>
      </w:pPr>
      <w:r>
        <w:lastRenderedPageBreak/>
        <w:t xml:space="preserve">Jordan Schalter </w:t>
      </w:r>
    </w:p>
    <w:p w14:paraId="098B1FDA" w14:textId="006E5535" w:rsidR="00697E7B" w:rsidRDefault="00697E7B" w:rsidP="003D1D43">
      <w:pPr>
        <w:pStyle w:val="ListBullet"/>
        <w:numPr>
          <w:ilvl w:val="0"/>
          <w:numId w:val="0"/>
        </w:numPr>
        <w:ind w:left="432"/>
      </w:pPr>
      <w:proofErr w:type="spellStart"/>
      <w:r>
        <w:t>Konja</w:t>
      </w:r>
      <w:proofErr w:type="spellEnd"/>
      <w:r>
        <w:t xml:space="preserve"> IT402</w:t>
      </w:r>
    </w:p>
    <w:p w14:paraId="23C77506" w14:textId="2DA0D3E6" w:rsidR="00697E7B" w:rsidRDefault="00697E7B" w:rsidP="003D1D43">
      <w:pPr>
        <w:pStyle w:val="ListBullet"/>
        <w:numPr>
          <w:ilvl w:val="0"/>
          <w:numId w:val="0"/>
        </w:numPr>
        <w:ind w:left="432"/>
      </w:pPr>
      <w:r>
        <w:t>Assignment 8: User Documentation</w:t>
      </w:r>
    </w:p>
    <w:p w14:paraId="0DEDF1A7" w14:textId="4EC76449" w:rsidR="00697E7B" w:rsidRDefault="00697E7B" w:rsidP="003D1D43">
      <w:pPr>
        <w:pStyle w:val="ListBullet"/>
        <w:numPr>
          <w:ilvl w:val="0"/>
          <w:numId w:val="0"/>
        </w:numPr>
        <w:ind w:left="432"/>
      </w:pPr>
      <w:r>
        <w:t>03/09/23</w:t>
      </w:r>
    </w:p>
    <w:sectPr w:rsidR="00697E7B" w:rsidSect="005140CB">
      <w:footerReference w:type="default" r:id="rId13"/>
      <w:pgSz w:w="12240" w:h="15840" w:code="1"/>
      <w:pgMar w:top="720" w:right="1440" w:bottom="72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3D00B4" w14:textId="77777777" w:rsidR="004C380F" w:rsidRDefault="004C380F">
      <w:pPr>
        <w:spacing w:after="0" w:line="240" w:lineRule="auto"/>
      </w:pPr>
      <w:r>
        <w:separator/>
      </w:r>
    </w:p>
  </w:endnote>
  <w:endnote w:type="continuationSeparator" w:id="0">
    <w:p w14:paraId="48CD9DC2" w14:textId="77777777" w:rsidR="004C380F" w:rsidRDefault="004C3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6DB02" w14:textId="77777777" w:rsidR="0088175F" w:rsidRDefault="0088175F" w:rsidP="0088175F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4E5035"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389E34" w14:textId="77777777" w:rsidR="004C380F" w:rsidRDefault="004C380F">
      <w:pPr>
        <w:spacing w:after="0" w:line="240" w:lineRule="auto"/>
      </w:pPr>
      <w:r>
        <w:separator/>
      </w:r>
    </w:p>
  </w:footnote>
  <w:footnote w:type="continuationSeparator" w:id="0">
    <w:p w14:paraId="7784D4D1" w14:textId="77777777" w:rsidR="004C380F" w:rsidRDefault="004C38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13EA2B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03A4A6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5D080E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F42FAB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8B6DEE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69A069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F6C979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EBCFEA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F8851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657E5D71"/>
    <w:multiLevelType w:val="multilevel"/>
    <w:tmpl w:val="4470CA9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2F5496" w:themeColor="accent1" w:themeShade="B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2F5496" w:themeColor="accent1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2F5496" w:themeColor="accent1" w:themeShade="B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F5496" w:themeColor="accent1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  <w:color w:val="2F5496" w:themeColor="accent1" w:themeShade="B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color w:val="2F5496" w:themeColor="accent1" w:themeShade="B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  <w:color w:val="2F5496" w:themeColor="accent1" w:themeShade="B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  <w:color w:val="2F5496" w:themeColor="accent1" w:themeShade="B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  <w:color w:val="2F5496" w:themeColor="accent1" w:themeShade="BF"/>
      </w:rPr>
    </w:lvl>
  </w:abstractNum>
  <w:num w:numId="1" w16cid:durableId="583535680">
    <w:abstractNumId w:val="9"/>
  </w:num>
  <w:num w:numId="2" w16cid:durableId="330572392">
    <w:abstractNumId w:val="10"/>
  </w:num>
  <w:num w:numId="3" w16cid:durableId="86969968">
    <w:abstractNumId w:val="10"/>
    <w:lvlOverride w:ilvl="0">
      <w:startOverride w:val="1"/>
    </w:lvlOverride>
  </w:num>
  <w:num w:numId="4" w16cid:durableId="357244820">
    <w:abstractNumId w:val="7"/>
  </w:num>
  <w:num w:numId="5" w16cid:durableId="306398939">
    <w:abstractNumId w:val="6"/>
  </w:num>
  <w:num w:numId="6" w16cid:durableId="2098361964">
    <w:abstractNumId w:val="5"/>
  </w:num>
  <w:num w:numId="7" w16cid:durableId="1279604591">
    <w:abstractNumId w:val="4"/>
  </w:num>
  <w:num w:numId="8" w16cid:durableId="1022708887">
    <w:abstractNumId w:val="8"/>
  </w:num>
  <w:num w:numId="9" w16cid:durableId="1118260501">
    <w:abstractNumId w:val="3"/>
  </w:num>
  <w:num w:numId="10" w16cid:durableId="1356230258">
    <w:abstractNumId w:val="2"/>
  </w:num>
  <w:num w:numId="11" w16cid:durableId="1749427671">
    <w:abstractNumId w:val="1"/>
  </w:num>
  <w:num w:numId="12" w16cid:durableId="1174026740">
    <w:abstractNumId w:val="0"/>
  </w:num>
  <w:num w:numId="13" w16cid:durableId="10238946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6D5"/>
    <w:rsid w:val="00017EFD"/>
    <w:rsid w:val="000322BF"/>
    <w:rsid w:val="000A562D"/>
    <w:rsid w:val="000B112D"/>
    <w:rsid w:val="000C6A97"/>
    <w:rsid w:val="000E697B"/>
    <w:rsid w:val="00101993"/>
    <w:rsid w:val="00117948"/>
    <w:rsid w:val="001238BC"/>
    <w:rsid w:val="001273C1"/>
    <w:rsid w:val="001825FE"/>
    <w:rsid w:val="001E2472"/>
    <w:rsid w:val="002129B0"/>
    <w:rsid w:val="0028543A"/>
    <w:rsid w:val="00295C0C"/>
    <w:rsid w:val="002A04F7"/>
    <w:rsid w:val="002E52EE"/>
    <w:rsid w:val="003262F3"/>
    <w:rsid w:val="00346FDE"/>
    <w:rsid w:val="00386778"/>
    <w:rsid w:val="003C0DAF"/>
    <w:rsid w:val="003D1D43"/>
    <w:rsid w:val="003E0898"/>
    <w:rsid w:val="00403116"/>
    <w:rsid w:val="004079F8"/>
    <w:rsid w:val="00410067"/>
    <w:rsid w:val="0046523A"/>
    <w:rsid w:val="004661BE"/>
    <w:rsid w:val="004A4B64"/>
    <w:rsid w:val="004B5850"/>
    <w:rsid w:val="004B6087"/>
    <w:rsid w:val="004C380F"/>
    <w:rsid w:val="004E5035"/>
    <w:rsid w:val="004F5C8E"/>
    <w:rsid w:val="005140CB"/>
    <w:rsid w:val="00517215"/>
    <w:rsid w:val="00545041"/>
    <w:rsid w:val="00561521"/>
    <w:rsid w:val="00590B0E"/>
    <w:rsid w:val="005D1F41"/>
    <w:rsid w:val="005E039D"/>
    <w:rsid w:val="006453D3"/>
    <w:rsid w:val="0068698F"/>
    <w:rsid w:val="00697E7B"/>
    <w:rsid w:val="006C5ECB"/>
    <w:rsid w:val="0071603F"/>
    <w:rsid w:val="00741991"/>
    <w:rsid w:val="00743CDE"/>
    <w:rsid w:val="0076017A"/>
    <w:rsid w:val="007A6C69"/>
    <w:rsid w:val="007C13B2"/>
    <w:rsid w:val="007C7858"/>
    <w:rsid w:val="00805667"/>
    <w:rsid w:val="008125B2"/>
    <w:rsid w:val="0085761F"/>
    <w:rsid w:val="0088175F"/>
    <w:rsid w:val="008961F2"/>
    <w:rsid w:val="0089777F"/>
    <w:rsid w:val="008C2860"/>
    <w:rsid w:val="008F0570"/>
    <w:rsid w:val="008F0E66"/>
    <w:rsid w:val="008F4E62"/>
    <w:rsid w:val="00920712"/>
    <w:rsid w:val="00931827"/>
    <w:rsid w:val="009506D5"/>
    <w:rsid w:val="0095165A"/>
    <w:rsid w:val="00987BCC"/>
    <w:rsid w:val="009A3E0F"/>
    <w:rsid w:val="009B5D53"/>
    <w:rsid w:val="009B77E5"/>
    <w:rsid w:val="009D403F"/>
    <w:rsid w:val="009E07E5"/>
    <w:rsid w:val="00A010ED"/>
    <w:rsid w:val="00A54BD5"/>
    <w:rsid w:val="00A618AB"/>
    <w:rsid w:val="00A97CC8"/>
    <w:rsid w:val="00AA4E06"/>
    <w:rsid w:val="00AA528E"/>
    <w:rsid w:val="00AB131D"/>
    <w:rsid w:val="00AF452C"/>
    <w:rsid w:val="00B0209E"/>
    <w:rsid w:val="00B13AE2"/>
    <w:rsid w:val="00BC617C"/>
    <w:rsid w:val="00BE3CD6"/>
    <w:rsid w:val="00BF78FF"/>
    <w:rsid w:val="00C023DE"/>
    <w:rsid w:val="00C16778"/>
    <w:rsid w:val="00C27980"/>
    <w:rsid w:val="00C7764C"/>
    <w:rsid w:val="00CC4E29"/>
    <w:rsid w:val="00CC612B"/>
    <w:rsid w:val="00D16EFA"/>
    <w:rsid w:val="00D31D4F"/>
    <w:rsid w:val="00D65CCD"/>
    <w:rsid w:val="00DA7021"/>
    <w:rsid w:val="00DD3056"/>
    <w:rsid w:val="00E0401F"/>
    <w:rsid w:val="00EA06FB"/>
    <w:rsid w:val="00F23ED1"/>
    <w:rsid w:val="00F42EAE"/>
    <w:rsid w:val="00F46710"/>
    <w:rsid w:val="00F535B0"/>
    <w:rsid w:val="00F7501B"/>
    <w:rsid w:val="00F9769D"/>
    <w:rsid w:val="00FB2EE0"/>
    <w:rsid w:val="00FC6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7629FE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112D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B112D"/>
    <w:pPr>
      <w:keepNext/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ind w:left="-1354" w:right="-1440" w:firstLine="1354"/>
      <w:outlineLvl w:val="0"/>
    </w:pPr>
    <w:rPr>
      <w:rFonts w:asciiTheme="majorHAnsi" w:hAnsiTheme="majorHAnsi" w:cs="Times New Roman (Body CS)"/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qFormat/>
    <w:rsid w:val="000B112D"/>
    <w:pPr>
      <w:keepNext/>
      <w:spacing w:after="0"/>
      <w:outlineLvl w:val="1"/>
    </w:pPr>
    <w:rPr>
      <w:rFonts w:asciiTheme="majorHAnsi" w:hAnsiTheme="majorHAnsi" w:cs="Times New Roman (Body CS)"/>
      <w:color w:val="4472C4" w:themeColor="accent1"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6087"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6087"/>
    <w:pPr>
      <w:pBdr>
        <w:top w:val="dotted" w:sz="6" w:space="2" w:color="4472C4" w:themeColor="accent1"/>
        <w:left w:val="dotted" w:sz="6" w:space="2" w:color="4472C4" w:themeColor="accent1"/>
      </w:pBdr>
      <w:spacing w:before="300" w:after="0"/>
      <w:outlineLvl w:val="3"/>
    </w:pPr>
    <w:rPr>
      <w:caps/>
      <w:color w:val="2F5496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6087"/>
    <w:pPr>
      <w:pBdr>
        <w:bottom w:val="single" w:sz="6" w:space="1" w:color="4472C4" w:themeColor="accent1"/>
      </w:pBdr>
      <w:spacing w:before="300" w:after="0"/>
      <w:outlineLvl w:val="4"/>
    </w:pPr>
    <w:rPr>
      <w:caps/>
      <w:color w:val="2F5496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6087"/>
    <w:pPr>
      <w:pBdr>
        <w:bottom w:val="dotted" w:sz="6" w:space="1" w:color="4472C4" w:themeColor="accent1"/>
      </w:pBdr>
      <w:spacing w:before="300" w:after="0"/>
      <w:outlineLvl w:val="5"/>
    </w:pPr>
    <w:rPr>
      <w:caps/>
      <w:color w:val="2F5496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6087"/>
    <w:pPr>
      <w:spacing w:before="300" w:after="0"/>
      <w:outlineLvl w:val="6"/>
    </w:pPr>
    <w:rPr>
      <w:caps/>
      <w:color w:val="2F5496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6087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6087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B112D"/>
    <w:pPr>
      <w:spacing w:before="0"/>
      <w:contextualSpacing/>
    </w:pPr>
    <w:rPr>
      <w:rFonts w:asciiTheme="majorHAnsi" w:hAnsiTheme="majorHAnsi" w:cs="Times New Roman (Body CS)"/>
      <w:b/>
      <w:caps/>
      <w:color w:val="FFFFFF" w:themeColor="background1"/>
      <w:spacing w:val="10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B112D"/>
    <w:rPr>
      <w:rFonts w:asciiTheme="majorHAnsi" w:hAnsiTheme="majorHAnsi" w:cs="Times New Roman (Body CS)"/>
      <w:b/>
      <w:caps/>
      <w:color w:val="FFFFFF" w:themeColor="background1"/>
      <w:spacing w:val="10"/>
      <w:kern w:val="28"/>
      <w:sz w:val="72"/>
      <w:szCs w:val="5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0B112D"/>
    <w:pPr>
      <w:spacing w:after="240" w:line="240" w:lineRule="auto"/>
      <w:jc w:val="center"/>
    </w:pPr>
    <w:rPr>
      <w:rFonts w:asciiTheme="majorHAnsi" w:hAnsiTheme="majorHAnsi"/>
      <w:caps/>
      <w:color w:val="4472C4" w:themeColor="accent1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B112D"/>
    <w:rPr>
      <w:rFonts w:asciiTheme="majorHAnsi" w:hAnsiTheme="majorHAnsi"/>
      <w:caps/>
      <w:color w:val="4472C4" w:themeColor="accent1"/>
      <w:spacing w:val="1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B112D"/>
    <w:rPr>
      <w:rFonts w:asciiTheme="majorHAnsi" w:hAnsiTheme="majorHAnsi" w:cs="Times New Roman (Body CS)"/>
      <w:b/>
      <w:bCs/>
      <w:caps/>
      <w:color w:val="FFFFFF" w:themeColor="background1"/>
      <w:spacing w:val="15"/>
      <w:shd w:val="clear" w:color="auto" w:fill="4472C4" w:themeFill="accent1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9E2F3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99"/>
    <w:rsid w:val="00410067"/>
    <w:pPr>
      <w:spacing w:after="160" w:line="264" w:lineRule="auto"/>
      <w:ind w:right="576"/>
    </w:pPr>
    <w:rPr>
      <w:i/>
      <w:iCs/>
      <w:color w:val="4472C4" w:themeColor="accent1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8961F2"/>
    <w:rPr>
      <w:color w:val="595959" w:themeColor="text1" w:themeTint="A6"/>
    </w:rPr>
  </w:style>
  <w:style w:type="paragraph" w:styleId="NoSpacing">
    <w:name w:val="No Spacing"/>
    <w:basedOn w:val="Normal"/>
    <w:link w:val="NoSpacingChar"/>
    <w:uiPriority w:val="1"/>
    <w:qFormat/>
    <w:rsid w:val="004B6087"/>
    <w:pPr>
      <w:spacing w:before="0"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0B112D"/>
    <w:rPr>
      <w:rFonts w:asciiTheme="majorHAnsi" w:hAnsiTheme="majorHAnsi" w:cs="Times New Roman (Body CS)"/>
      <w:color w:val="4472C4" w:themeColor="accent1"/>
      <w:spacing w:val="15"/>
    </w:rPr>
  </w:style>
  <w:style w:type="paragraph" w:styleId="ListBullet">
    <w:name w:val="List Bullet"/>
    <w:basedOn w:val="Normal"/>
    <w:uiPriority w:val="1"/>
    <w:qFormat/>
    <w:rsid w:val="007A6C69"/>
    <w:pPr>
      <w:numPr>
        <w:numId w:val="2"/>
      </w:numPr>
      <w:spacing w:after="60"/>
    </w:pPr>
    <w:rPr>
      <w:b/>
      <w:color w:val="1F4E79" w:themeColor="accent5" w:themeShade="80"/>
    </w:rPr>
  </w:style>
  <w:style w:type="paragraph" w:styleId="Header">
    <w:name w:val="header"/>
    <w:basedOn w:val="Normal"/>
    <w:link w:val="HeaderChar"/>
    <w:uiPriority w:val="99"/>
    <w:semiHidden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B112D"/>
    <w:rPr>
      <w:sz w:val="20"/>
      <w:szCs w:val="20"/>
    </w:rPr>
  </w:style>
  <w:style w:type="paragraph" w:styleId="Footer">
    <w:name w:val="footer"/>
    <w:basedOn w:val="Normal"/>
    <w:link w:val="FooterChar"/>
    <w:uiPriority w:val="99"/>
    <w:semiHidden/>
    <w:rsid w:val="002A04F7"/>
    <w:pPr>
      <w:spacing w:after="0" w:line="240" w:lineRule="auto"/>
      <w:ind w:left="-144"/>
      <w:contextualSpacing/>
    </w:pPr>
    <w:rPr>
      <w:rFonts w:asciiTheme="majorHAnsi" w:eastAsiaTheme="majorEastAsia" w:hAnsiTheme="majorHAnsi" w:cstheme="majorBidi"/>
      <w:noProof/>
      <w:color w:val="1F3864" w:themeColor="accent1" w:themeShade="80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0B112D"/>
    <w:rPr>
      <w:rFonts w:asciiTheme="majorHAnsi" w:eastAsiaTheme="majorEastAsia" w:hAnsiTheme="majorHAnsi" w:cstheme="majorBidi"/>
      <w:noProof/>
      <w:color w:val="1F3864" w:themeColor="accent1" w:themeShade="80"/>
      <w:sz w:val="20"/>
      <w:szCs w:val="2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roposalTable">
    <w:name w:val="Proposal Table"/>
    <w:basedOn w:val="TableNormal"/>
    <w:uiPriority w:val="99"/>
    <w:rsid w:val="000B112D"/>
    <w:pPr>
      <w:spacing w:before="120" w:after="120" w:line="240" w:lineRule="auto"/>
    </w:pPr>
    <w:rPr>
      <w:rFonts w:eastAsiaTheme="minorHAnsi"/>
      <w:color w:val="404040" w:themeColor="text1" w:themeTint="BF"/>
      <w:sz w:val="18"/>
      <w:szCs w:val="18"/>
    </w:rPr>
    <w:tblPr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4472C4" w:themeColor="accent1"/>
        <w:insideV w:val="single" w:sz="4" w:space="0" w:color="4472C4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rFonts w:asciiTheme="majorHAnsi" w:hAnsiTheme="majorHAnsi"/>
        <w:b w:val="0"/>
        <w:i w:val="0"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color w:val="FFFFFF" w:themeColor="background1"/>
      </w:rPr>
      <w:tblPr/>
      <w:tcPr>
        <w:shd w:val="clear" w:color="auto" w:fill="4472C4" w:themeFill="accent1"/>
      </w:tcPr>
    </w:tblStylePr>
  </w:style>
  <w:style w:type="paragraph" w:styleId="FootnoteText">
    <w:name w:val="footnote text"/>
    <w:basedOn w:val="Normal"/>
    <w:link w:val="FootnoteTextChar"/>
    <w:uiPriority w:val="12"/>
    <w:qFormat/>
    <w:pPr>
      <w:spacing w:before="140" w:after="0" w:line="240" w:lineRule="auto"/>
    </w:pPr>
    <w:rPr>
      <w:i/>
      <w:iCs/>
      <w:sz w:val="14"/>
      <w:szCs w:val="14"/>
    </w:rPr>
  </w:style>
  <w:style w:type="character" w:customStyle="1" w:styleId="FootnoteTextChar">
    <w:name w:val="Footnote Text Char"/>
    <w:basedOn w:val="DefaultParagraphFont"/>
    <w:link w:val="FootnoteText"/>
    <w:uiPriority w:val="12"/>
    <w:rsid w:val="000B112D"/>
    <w:rPr>
      <w:i/>
      <w:iCs/>
      <w:sz w:val="14"/>
      <w:szCs w:val="14"/>
    </w:rPr>
  </w:style>
  <w:style w:type="paragraph" w:customStyle="1" w:styleId="TableTextDecimal">
    <w:name w:val="Table Text Decimal"/>
    <w:basedOn w:val="Normal"/>
    <w:uiPriority w:val="12"/>
    <w:qFormat/>
    <w:pPr>
      <w:tabs>
        <w:tab w:val="decimal" w:pos="936"/>
      </w:tabs>
      <w:spacing w:before="120" w:after="120" w:line="240" w:lineRule="auto"/>
    </w:pPr>
  </w:style>
  <w:style w:type="paragraph" w:styleId="Signature">
    <w:name w:val="Signature"/>
    <w:basedOn w:val="Normal"/>
    <w:link w:val="SignatureChar"/>
    <w:uiPriority w:val="12"/>
    <w:qFormat/>
    <w:pPr>
      <w:spacing w:before="960" w:after="0" w:line="240" w:lineRule="auto"/>
    </w:pPr>
  </w:style>
  <w:style w:type="character" w:customStyle="1" w:styleId="SignatureChar">
    <w:name w:val="Signature Char"/>
    <w:basedOn w:val="DefaultParagraphFont"/>
    <w:link w:val="Signature"/>
    <w:uiPriority w:val="12"/>
    <w:rsid w:val="000B112D"/>
    <w:rPr>
      <w:sz w:val="20"/>
      <w:szCs w:val="20"/>
    </w:rPr>
  </w:style>
  <w:style w:type="character" w:styleId="Strong">
    <w:name w:val="Strong"/>
    <w:uiPriority w:val="22"/>
    <w:qFormat/>
    <w:rsid w:val="004B6087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6087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6087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6087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6087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6087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6087"/>
    <w:rPr>
      <w:i/>
      <w:caps/>
      <w:spacing w:val="10"/>
      <w:sz w:val="18"/>
      <w:szCs w:val="18"/>
    </w:rPr>
  </w:style>
  <w:style w:type="character" w:styleId="IntenseEmphasis">
    <w:name w:val="Intense Emphasis"/>
    <w:uiPriority w:val="21"/>
    <w:semiHidden/>
    <w:qFormat/>
    <w:rsid w:val="004B6087"/>
    <w:rPr>
      <w:b/>
      <w:bCs/>
      <w:caps/>
      <w:color w:val="1F3763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4B6087"/>
    <w:pPr>
      <w:pBdr>
        <w:top w:val="single" w:sz="4" w:space="10" w:color="4472C4" w:themeColor="accent1"/>
        <w:left w:val="single" w:sz="4" w:space="10" w:color="4472C4" w:themeColor="accent1"/>
      </w:pBdr>
      <w:spacing w:after="0"/>
      <w:ind w:left="1296" w:right="1152"/>
      <w:jc w:val="both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B112D"/>
    <w:rPr>
      <w:i/>
      <w:iCs/>
      <w:color w:val="4472C4" w:themeColor="accent1"/>
      <w:sz w:val="20"/>
      <w:szCs w:val="20"/>
    </w:rPr>
  </w:style>
  <w:style w:type="character" w:styleId="IntenseReference">
    <w:name w:val="Intense Reference"/>
    <w:uiPriority w:val="32"/>
    <w:semiHidden/>
    <w:qFormat/>
    <w:rsid w:val="004B6087"/>
    <w:rPr>
      <w:b/>
      <w:bCs/>
      <w:i/>
      <w:iCs/>
      <w:caps/>
      <w:color w:val="4472C4" w:themeColor="accent1"/>
    </w:rPr>
  </w:style>
  <w:style w:type="paragraph" w:styleId="BlockText">
    <w:name w:val="Block Text"/>
    <w:basedOn w:val="Normal"/>
    <w:uiPriority w:val="99"/>
    <w:semiHidden/>
    <w:unhideWhenUsed/>
    <w:rsid w:val="008961F2"/>
    <w:pPr>
      <w:pBdr>
        <w:top w:val="single" w:sz="2" w:space="10" w:color="2F5496" w:themeColor="accent1" w:themeShade="BF"/>
        <w:left w:val="single" w:sz="2" w:space="10" w:color="2F5496" w:themeColor="accent1" w:themeShade="BF"/>
        <w:bottom w:val="single" w:sz="2" w:space="10" w:color="2F5496" w:themeColor="accent1" w:themeShade="BF"/>
        <w:right w:val="single" w:sz="2" w:space="10" w:color="2F5496" w:themeColor="accent1" w:themeShade="BF"/>
      </w:pBdr>
      <w:ind w:left="1152" w:right="1152"/>
    </w:pPr>
    <w:rPr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8961F2"/>
    <w:rPr>
      <w:color w:val="538135" w:themeColor="accent6" w:themeShade="B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961F2"/>
    <w:rPr>
      <w:color w:val="595959" w:themeColor="text1" w:themeTint="A6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6087"/>
    <w:rPr>
      <w:caps/>
      <w:color w:val="1F3763" w:themeColor="accent1" w:themeShade="7F"/>
      <w:spacing w:val="1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B6087"/>
    <w:rPr>
      <w:b/>
      <w:bCs/>
      <w:color w:val="2F5496" w:themeColor="accent1" w:themeShade="BF"/>
      <w:sz w:val="16"/>
      <w:szCs w:val="16"/>
    </w:rPr>
  </w:style>
  <w:style w:type="character" w:styleId="Emphasis">
    <w:name w:val="Emphasis"/>
    <w:uiPriority w:val="20"/>
    <w:semiHidden/>
    <w:qFormat/>
    <w:rsid w:val="004B6087"/>
    <w:rPr>
      <w:caps/>
      <w:color w:val="1F3763" w:themeColor="accent1" w:themeShade="7F"/>
      <w:spacing w:val="5"/>
    </w:rPr>
  </w:style>
  <w:style w:type="character" w:customStyle="1" w:styleId="NoSpacingChar">
    <w:name w:val="No Spacing Char"/>
    <w:basedOn w:val="DefaultParagraphFont"/>
    <w:link w:val="NoSpacing"/>
    <w:uiPriority w:val="1"/>
    <w:rsid w:val="004B6087"/>
    <w:rPr>
      <w:sz w:val="20"/>
      <w:szCs w:val="20"/>
    </w:rPr>
  </w:style>
  <w:style w:type="paragraph" w:styleId="ListParagraph">
    <w:name w:val="List Paragraph"/>
    <w:basedOn w:val="Normal"/>
    <w:uiPriority w:val="34"/>
    <w:semiHidden/>
    <w:qFormat/>
    <w:rsid w:val="004B6087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semiHidden/>
    <w:qFormat/>
    <w:rsid w:val="004B6087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B112D"/>
    <w:rPr>
      <w:i/>
      <w:iCs/>
      <w:sz w:val="20"/>
      <w:szCs w:val="20"/>
    </w:rPr>
  </w:style>
  <w:style w:type="character" w:styleId="SubtleEmphasis">
    <w:name w:val="Subtle Emphasis"/>
    <w:uiPriority w:val="19"/>
    <w:semiHidden/>
    <w:qFormat/>
    <w:rsid w:val="004B6087"/>
    <w:rPr>
      <w:i/>
      <w:iCs/>
      <w:color w:val="1F3763" w:themeColor="accent1" w:themeShade="7F"/>
    </w:rPr>
  </w:style>
  <w:style w:type="character" w:styleId="SubtleReference">
    <w:name w:val="Subtle Reference"/>
    <w:uiPriority w:val="31"/>
    <w:semiHidden/>
    <w:qFormat/>
    <w:rsid w:val="004B6087"/>
    <w:rPr>
      <w:b/>
      <w:bCs/>
      <w:color w:val="4472C4" w:themeColor="accent1"/>
    </w:rPr>
  </w:style>
  <w:style w:type="character" w:styleId="BookTitle">
    <w:name w:val="Book Title"/>
    <w:uiPriority w:val="33"/>
    <w:semiHidden/>
    <w:qFormat/>
    <w:rsid w:val="004B6087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6087"/>
    <w:pPr>
      <w:outlineLvl w:val="9"/>
    </w:pPr>
  </w:style>
  <w:style w:type="table" w:styleId="ListTable1Light-Accent1">
    <w:name w:val="List Table 1 Light Accent 1"/>
    <w:basedOn w:val="TableNormal"/>
    <w:uiPriority w:val="46"/>
    <w:rsid w:val="0028543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6869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1Light-Accent4">
    <w:name w:val="List Table 1 Light Accent 4"/>
    <w:basedOn w:val="TableNormal"/>
    <w:uiPriority w:val="46"/>
    <w:rsid w:val="006869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1Light-Accent5">
    <w:name w:val="Grid Table 1 Light Accent 5"/>
    <w:basedOn w:val="TableNormal"/>
    <w:uiPriority w:val="46"/>
    <w:rsid w:val="0068698F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2">
    <w:name w:val="Grid Table 2 Accent 2"/>
    <w:basedOn w:val="TableNormal"/>
    <w:uiPriority w:val="47"/>
    <w:rsid w:val="0068698F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3">
    <w:name w:val="Grid Table 3"/>
    <w:basedOn w:val="TableNormal"/>
    <w:uiPriority w:val="48"/>
    <w:rsid w:val="0068698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2-Accent6">
    <w:name w:val="Grid Table 2 Accent 6"/>
    <w:basedOn w:val="TableNormal"/>
    <w:uiPriority w:val="47"/>
    <w:rsid w:val="0068698F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2-Accent5">
    <w:name w:val="Grid Table 2 Accent 5"/>
    <w:basedOn w:val="TableNormal"/>
    <w:uiPriority w:val="47"/>
    <w:rsid w:val="0068698F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68698F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68698F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743C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alshcollege.edu/" TargetMode="Externa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elay\AppData\Local\Microsoft\Office\16.0\DTS\en-US%7bBA84B7F7-CFFB-4D4B-98E4-42F6AA6E182C%7d\%7b5A00509F-6E77-4438-848E-2F1493A796EC%7dtf02911896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514D654CDA64256A3F4F7ACCB4C87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3262F4-EE5E-4500-8C77-2B4C1A2FC01E}"/>
      </w:docPartPr>
      <w:docPartBody>
        <w:p w:rsidR="00000000" w:rsidRDefault="00000000">
          <w:pPr>
            <w:pStyle w:val="F514D654CDA64256A3F4F7ACCB4C87BC"/>
          </w:pPr>
          <w:r w:rsidRPr="005140CB">
            <w:t>Overview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903"/>
    <w:rsid w:val="00294B2D"/>
    <w:rsid w:val="00A51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spacing w:before="200" w:after="0" w:line="276" w:lineRule="auto"/>
      <w:outlineLvl w:val="1"/>
    </w:pPr>
    <w:rPr>
      <w:rFonts w:asciiTheme="majorHAnsi" w:hAnsiTheme="majorHAnsi" w:cs="Times New Roman (Body CS)"/>
      <w:color w:val="4472C4" w:themeColor="accent1"/>
      <w:spacing w:val="15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0DF84AF80A4460F95FFF21D2309EF87">
    <w:name w:val="00DF84AF80A4460F95FFF21D2309EF87"/>
  </w:style>
  <w:style w:type="paragraph" w:customStyle="1" w:styleId="AA5E5061FA1B49809614E3097A5CBA25">
    <w:name w:val="AA5E5061FA1B49809614E3097A5CBA25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hAnsiTheme="majorHAnsi" w:cs="Times New Roman (Body CS)"/>
      <w:color w:val="4472C4" w:themeColor="accent1"/>
      <w:spacing w:val="15"/>
      <w:lang w:eastAsia="ja-JP"/>
    </w:rPr>
  </w:style>
  <w:style w:type="paragraph" w:customStyle="1" w:styleId="AD3182875CE94520AA51E69C4FE9C376">
    <w:name w:val="AD3182875CE94520AA51E69C4FE9C376"/>
  </w:style>
  <w:style w:type="paragraph" w:customStyle="1" w:styleId="5066A608CF6F49D19A123E2FD160A27B">
    <w:name w:val="5066A608CF6F49D19A123E2FD160A27B"/>
  </w:style>
  <w:style w:type="paragraph" w:customStyle="1" w:styleId="TipText">
    <w:name w:val="Tip Text"/>
    <w:basedOn w:val="Normal"/>
    <w:uiPriority w:val="99"/>
    <w:pPr>
      <w:spacing w:before="200" w:line="264" w:lineRule="auto"/>
      <w:ind w:right="576"/>
    </w:pPr>
    <w:rPr>
      <w:i/>
      <w:iCs/>
      <w:color w:val="4472C4" w:themeColor="accent1"/>
      <w:sz w:val="16"/>
      <w:szCs w:val="16"/>
      <w:lang w:eastAsia="ja-JP"/>
    </w:rPr>
  </w:style>
  <w:style w:type="paragraph" w:customStyle="1" w:styleId="2D010AD0CFB048FD90613517C0895642">
    <w:name w:val="2D010AD0CFB048FD90613517C0895642"/>
  </w:style>
  <w:style w:type="paragraph" w:customStyle="1" w:styleId="283DAE802C984960B5C7ABCB00B6B519">
    <w:name w:val="283DAE802C984960B5C7ABCB00B6B519"/>
  </w:style>
  <w:style w:type="paragraph" w:customStyle="1" w:styleId="F514D654CDA64256A3F4F7ACCB4C87BC">
    <w:name w:val="F514D654CDA64256A3F4F7ACCB4C87BC"/>
  </w:style>
  <w:style w:type="paragraph" w:customStyle="1" w:styleId="5A2F9A26BFCE421085E4658759DAE82D">
    <w:name w:val="5A2F9A26BFCE421085E4658759DAE82D"/>
  </w:style>
  <w:style w:type="paragraph" w:customStyle="1" w:styleId="F23613D82194438794376AC55337C66E">
    <w:name w:val="F23613D82194438794376AC55337C66E"/>
  </w:style>
  <w:style w:type="paragraph" w:customStyle="1" w:styleId="7378E594206841538C9F266E75B610E2">
    <w:name w:val="7378E594206841538C9F266E75B610E2"/>
  </w:style>
  <w:style w:type="paragraph" w:customStyle="1" w:styleId="B4F22AF985F843AA9F684CF1025E3544">
    <w:name w:val="B4F22AF985F843AA9F684CF1025E3544"/>
  </w:style>
  <w:style w:type="paragraph" w:customStyle="1" w:styleId="E6048F598A9D4A21BEA3D8266FDDF57C">
    <w:name w:val="E6048F598A9D4A21BEA3D8266FDDF57C"/>
  </w:style>
  <w:style w:type="paragraph" w:customStyle="1" w:styleId="73D0EF059E714688A1D82050B8A09788">
    <w:name w:val="73D0EF059E714688A1D82050B8A09788"/>
  </w:style>
  <w:style w:type="paragraph" w:customStyle="1" w:styleId="B4FA2044CD4C4985ACA33D4314B7A123">
    <w:name w:val="B4FA2044CD4C4985ACA33D4314B7A123"/>
  </w:style>
  <w:style w:type="paragraph" w:customStyle="1" w:styleId="B4CF66751ED64AB88FA01EE3C8CAAA06">
    <w:name w:val="B4CF66751ED64AB88FA01EE3C8CAAA06"/>
  </w:style>
  <w:style w:type="paragraph" w:customStyle="1" w:styleId="61DE2E6BD222448888BFCDAD722004D4">
    <w:name w:val="61DE2E6BD222448888BFCDAD722004D4"/>
  </w:style>
  <w:style w:type="paragraph" w:customStyle="1" w:styleId="5131F6129261417C9980FA90F8AA4E0D">
    <w:name w:val="5131F6129261417C9980FA90F8AA4E0D"/>
  </w:style>
  <w:style w:type="paragraph" w:customStyle="1" w:styleId="762801D2AB8B4E3F8E87C68EDFACA1FE">
    <w:name w:val="762801D2AB8B4E3F8E87C68EDFACA1FE"/>
  </w:style>
  <w:style w:type="paragraph" w:customStyle="1" w:styleId="3DC5C9AD934C4EF8901719AD65ACB563">
    <w:name w:val="3DC5C9AD934C4EF8901719AD65ACB563"/>
  </w:style>
  <w:style w:type="paragraph" w:customStyle="1" w:styleId="AC8FB958FB1E4334AB7DE69762D8FAD7">
    <w:name w:val="AC8FB958FB1E4334AB7DE69762D8FAD7"/>
  </w:style>
  <w:style w:type="paragraph" w:customStyle="1" w:styleId="90C407BA4D974D2C8301C1CC4B24FC9B">
    <w:name w:val="90C407BA4D974D2C8301C1CC4B24FC9B"/>
  </w:style>
  <w:style w:type="paragraph" w:customStyle="1" w:styleId="918A74A710A3410DB7EEEE437DF71049">
    <w:name w:val="918A74A710A3410DB7EEEE437DF71049"/>
  </w:style>
  <w:style w:type="paragraph" w:customStyle="1" w:styleId="C769F534527A4AE0BFCF17A9122612F2">
    <w:name w:val="C769F534527A4AE0BFCF17A9122612F2"/>
  </w:style>
  <w:style w:type="paragraph" w:customStyle="1" w:styleId="5B39A2C0BABD4D98AA3CE50F0B31A115">
    <w:name w:val="5B39A2C0BABD4D98AA3CE50F0B31A115"/>
  </w:style>
  <w:style w:type="paragraph" w:customStyle="1" w:styleId="78C1AEB675344325A66259827900B08A">
    <w:name w:val="78C1AEB675344325A66259827900B08A"/>
  </w:style>
  <w:style w:type="paragraph" w:customStyle="1" w:styleId="4CA7B220A93B410B898F15BDF58C5437">
    <w:name w:val="4CA7B220A93B410B898F15BDF58C5437"/>
  </w:style>
  <w:style w:type="paragraph" w:customStyle="1" w:styleId="491AC046720D49C1A65BC9A20B65BD7E">
    <w:name w:val="491AC046720D49C1A65BC9A20B65BD7E"/>
  </w:style>
  <w:style w:type="paragraph" w:customStyle="1" w:styleId="34821751DF1C4B83B4BD59886E83246B">
    <w:name w:val="34821751DF1C4B83B4BD59886E83246B"/>
  </w:style>
  <w:style w:type="paragraph" w:customStyle="1" w:styleId="E9DD1DE2190445BD85D7A4FFAFE7AA22">
    <w:name w:val="E9DD1DE2190445BD85D7A4FFAFE7AA22"/>
  </w:style>
  <w:style w:type="paragraph" w:customStyle="1" w:styleId="52E1D85BCD014DE7A9F491711689CEB5">
    <w:name w:val="52E1D85BCD014DE7A9F491711689CEB5"/>
  </w:style>
  <w:style w:type="paragraph" w:customStyle="1" w:styleId="EBF468E354D848F7ADA124A8C0DD9704">
    <w:name w:val="EBF468E354D848F7ADA124A8C0DD9704"/>
  </w:style>
  <w:style w:type="paragraph" w:customStyle="1" w:styleId="A07C925527754E5FB821C176291B8BB5">
    <w:name w:val="A07C925527754E5FB821C176291B8BB5"/>
  </w:style>
  <w:style w:type="paragraph" w:customStyle="1" w:styleId="E56DD6B3E97B46739A54B253EE43C13A">
    <w:name w:val="E56DD6B3E97B46739A54B253EE43C13A"/>
  </w:style>
  <w:style w:type="paragraph" w:customStyle="1" w:styleId="3AA7564810EC4E049D5227820E716560">
    <w:name w:val="3AA7564810EC4E049D5227820E716560"/>
  </w:style>
  <w:style w:type="paragraph" w:customStyle="1" w:styleId="548C7A0586004769AB9DF20A2B89A57D">
    <w:name w:val="548C7A0586004769AB9DF20A2B89A57D"/>
  </w:style>
  <w:style w:type="paragraph" w:customStyle="1" w:styleId="E45383B98EE84DAFB16E7F557FF29B83">
    <w:name w:val="E45383B98EE84DAFB16E7F557FF29B83"/>
  </w:style>
  <w:style w:type="paragraph" w:customStyle="1" w:styleId="6F43FD9AF3F14A29BFFC569175083652">
    <w:name w:val="6F43FD9AF3F14A29BFFC569175083652"/>
  </w:style>
  <w:style w:type="paragraph" w:customStyle="1" w:styleId="D76AAF7C010E4256B99E1D3EC36B616B">
    <w:name w:val="D76AAF7C010E4256B99E1D3EC36B616B"/>
  </w:style>
  <w:style w:type="paragraph" w:customStyle="1" w:styleId="59497842C1B847398C324AD3297F689D">
    <w:name w:val="59497842C1B847398C324AD3297F689D"/>
  </w:style>
  <w:style w:type="paragraph" w:customStyle="1" w:styleId="CB3C3BAECB52478D98ECADD08D4312E2">
    <w:name w:val="CB3C3BAECB52478D98ECADD08D4312E2"/>
  </w:style>
  <w:style w:type="paragraph" w:customStyle="1" w:styleId="D11281FD68FB4E80BC3F88BFA7BC8197">
    <w:name w:val="D11281FD68FB4E80BC3F88BFA7BC8197"/>
  </w:style>
  <w:style w:type="paragraph" w:customStyle="1" w:styleId="2674C1DDAA52483597BBF67CBFFF2292">
    <w:name w:val="2674C1DDAA52483597BBF67CBFFF2292"/>
  </w:style>
  <w:style w:type="paragraph" w:customStyle="1" w:styleId="E96C62F3811B4F7895D9E7F05C424908">
    <w:name w:val="E96C62F3811B4F7895D9E7F05C424908"/>
  </w:style>
  <w:style w:type="paragraph" w:customStyle="1" w:styleId="5EBD0AEC40CA4D2884F4D6CE484EA220">
    <w:name w:val="5EBD0AEC40CA4D2884F4D6CE484EA220"/>
  </w:style>
  <w:style w:type="paragraph" w:customStyle="1" w:styleId="ADEFD711747D41918541B3DFBC121CE5">
    <w:name w:val="ADEFD711747D41918541B3DFBC121CE5"/>
  </w:style>
  <w:style w:type="paragraph" w:customStyle="1" w:styleId="FBFCEBFF231E401E86B6D930FF4C7EC5">
    <w:name w:val="FBFCEBFF231E401E86B6D930FF4C7EC5"/>
  </w:style>
  <w:style w:type="paragraph" w:customStyle="1" w:styleId="4E89C6196C8C45D8811F3E729ACA982B">
    <w:name w:val="4E89C6196C8C45D8811F3E729ACA982B"/>
  </w:style>
  <w:style w:type="paragraph" w:customStyle="1" w:styleId="AA9AF25F73A94E6284A6E286D3DC76FA">
    <w:name w:val="AA9AF25F73A94E6284A6E286D3DC76FA"/>
  </w:style>
  <w:style w:type="paragraph" w:customStyle="1" w:styleId="1153A3C2CB9745A0ABB329BC0C906640">
    <w:name w:val="1153A3C2CB9745A0ABB329BC0C906640"/>
  </w:style>
  <w:style w:type="paragraph" w:customStyle="1" w:styleId="976A18CF543C4A3DAC0889666A3EADD3">
    <w:name w:val="976A18CF543C4A3DAC0889666A3EADD3"/>
  </w:style>
  <w:style w:type="paragraph" w:customStyle="1" w:styleId="F1FE9726E2D14C08A6B6219C3E07F2E4">
    <w:name w:val="F1FE9726E2D14C08A6B6219C3E07F2E4"/>
  </w:style>
  <w:style w:type="paragraph" w:customStyle="1" w:styleId="36566B97B5824958AEBBB8D2AD734401">
    <w:name w:val="36566B97B5824958AEBBB8D2AD734401"/>
  </w:style>
  <w:style w:type="paragraph" w:customStyle="1" w:styleId="C5E174602E9941FF9FB4DAB223C4368B">
    <w:name w:val="C5E174602E9941FF9FB4DAB223C4368B"/>
  </w:style>
  <w:style w:type="paragraph" w:customStyle="1" w:styleId="FF5434625C5F4CF1A25F07F806A7CACB">
    <w:name w:val="FF5434625C5F4CF1A25F07F806A7CACB"/>
  </w:style>
  <w:style w:type="paragraph" w:customStyle="1" w:styleId="1645EC2B3F6145ED8FD99E13BF244D7D">
    <w:name w:val="1645EC2B3F6145ED8FD99E13BF244D7D"/>
  </w:style>
  <w:style w:type="paragraph" w:customStyle="1" w:styleId="4AF8A42C1CE344D9BF87706A35097FE1">
    <w:name w:val="4AF8A42C1CE344D9BF87706A35097FE1"/>
  </w:style>
  <w:style w:type="paragraph" w:customStyle="1" w:styleId="3D05313C40184CD1AD15BAF735105E73">
    <w:name w:val="3D05313C40184CD1AD15BAF735105E73"/>
  </w:style>
  <w:style w:type="paragraph" w:customStyle="1" w:styleId="C683C0B03436499984E796189C402598">
    <w:name w:val="C683C0B03436499984E796189C402598"/>
  </w:style>
  <w:style w:type="paragraph" w:customStyle="1" w:styleId="DA13F40B108B40FF90B3416D16967126">
    <w:name w:val="DA13F40B108B40FF90B3416D16967126"/>
  </w:style>
  <w:style w:type="paragraph" w:customStyle="1" w:styleId="8D2E0FD7D4A54912B275A1D6D02508F6">
    <w:name w:val="8D2E0FD7D4A54912B275A1D6D02508F6"/>
  </w:style>
  <w:style w:type="paragraph" w:customStyle="1" w:styleId="1F88351C677A4B66B1BACEA49A06E385">
    <w:name w:val="1F88351C677A4B66B1BACEA49A06E385"/>
  </w:style>
  <w:style w:type="paragraph" w:customStyle="1" w:styleId="78797EF8EFF74AA7AA4246BC1572A11A">
    <w:name w:val="78797EF8EFF74AA7AA4246BC1572A11A"/>
  </w:style>
  <w:style w:type="paragraph" w:customStyle="1" w:styleId="A1BBE4BD24EF478BAC79B7B533B080EA">
    <w:name w:val="A1BBE4BD24EF478BAC79B7B533B080EA"/>
  </w:style>
  <w:style w:type="paragraph" w:customStyle="1" w:styleId="C2B2FBAF26524D029C9D884AA88C54CB">
    <w:name w:val="C2B2FBAF26524D029C9D884AA88C54CB"/>
  </w:style>
  <w:style w:type="paragraph" w:customStyle="1" w:styleId="1FA5B54371664F309BE20052EDB88070">
    <w:name w:val="1FA5B54371664F309BE20052EDB88070"/>
  </w:style>
  <w:style w:type="paragraph" w:customStyle="1" w:styleId="E8D5F4E6ED4E4AF7AB0BCAF74596B33A">
    <w:name w:val="E8D5F4E6ED4E4AF7AB0BCAF74596B33A"/>
  </w:style>
  <w:style w:type="paragraph" w:customStyle="1" w:styleId="EFC9D6A98E0B4758809FA1619729519B">
    <w:name w:val="EFC9D6A98E0B4758809FA1619729519B"/>
  </w:style>
  <w:style w:type="paragraph" w:customStyle="1" w:styleId="FEA62E575022428B85DFBECC09BE3010">
    <w:name w:val="FEA62E575022428B85DFBECC09BE3010"/>
  </w:style>
  <w:style w:type="paragraph" w:customStyle="1" w:styleId="0A1D3BD8BD2C4344A195275750D3F354">
    <w:name w:val="0A1D3BD8BD2C4344A195275750D3F354"/>
  </w:style>
  <w:style w:type="paragraph" w:customStyle="1" w:styleId="D595A03AC57A4262B2B11032FAB353B4">
    <w:name w:val="D595A03AC57A4262B2B11032FAB353B4"/>
  </w:style>
  <w:style w:type="paragraph" w:customStyle="1" w:styleId="3F636D657AC64B8F80148836B1412FD2">
    <w:name w:val="3F636D657AC64B8F80148836B1412FD2"/>
  </w:style>
  <w:style w:type="paragraph" w:customStyle="1" w:styleId="F97ED27FDE76402F8F05EA24CF71D9D3">
    <w:name w:val="F97ED27FDE76402F8F05EA24CF71D9D3"/>
  </w:style>
  <w:style w:type="paragraph" w:customStyle="1" w:styleId="FEB9AA500E9E448B8669E80017FEDAFB">
    <w:name w:val="FEB9AA500E9E448B8669E80017FEDAFB"/>
  </w:style>
  <w:style w:type="paragraph" w:customStyle="1" w:styleId="F1E1266AEC31443FAB0F8C896F5BB705">
    <w:name w:val="F1E1266AEC31443FAB0F8C896F5BB705"/>
  </w:style>
  <w:style w:type="paragraph" w:customStyle="1" w:styleId="01700BF311EF49029C295C041177D238">
    <w:name w:val="01700BF311EF49029C295C041177D238"/>
  </w:style>
  <w:style w:type="paragraph" w:customStyle="1" w:styleId="C1F4ED6A20A946089E7D7A220D8DEF24">
    <w:name w:val="C1F4ED6A20A946089E7D7A220D8DEF24"/>
  </w:style>
  <w:style w:type="paragraph" w:customStyle="1" w:styleId="CEB7CAF685F74143A60B114B4534783D">
    <w:name w:val="CEB7CAF685F74143A60B114B4534783D"/>
  </w:style>
  <w:style w:type="paragraph" w:customStyle="1" w:styleId="20949E095C53409A9B9DAC1011DC3566">
    <w:name w:val="20949E095C53409A9B9DAC1011DC3566"/>
  </w:style>
  <w:style w:type="paragraph" w:customStyle="1" w:styleId="9ACCD4EAE03F47D7AE571FDB912C34BF">
    <w:name w:val="9ACCD4EAE03F47D7AE571FDB912C34BF"/>
  </w:style>
  <w:style w:type="paragraph" w:customStyle="1" w:styleId="B07B3476508B4803B877FE59AAF8176F">
    <w:name w:val="B07B3476508B4803B877FE59AAF8176F"/>
  </w:style>
  <w:style w:type="paragraph" w:customStyle="1" w:styleId="BB64CE59EA9A4359A4B71A21AC5A0DF5">
    <w:name w:val="BB64CE59EA9A4359A4B71A21AC5A0DF5"/>
  </w:style>
  <w:style w:type="paragraph" w:customStyle="1" w:styleId="60035AA33DF449ECA2C49E6B6A05FA68">
    <w:name w:val="60035AA33DF449ECA2C49E6B6A05FA68"/>
  </w:style>
  <w:style w:type="paragraph" w:customStyle="1" w:styleId="0DC6BFCB011E4850A444837D583FA28D">
    <w:name w:val="0DC6BFCB011E4850A444837D583FA28D"/>
  </w:style>
  <w:style w:type="paragraph" w:customStyle="1" w:styleId="5592767FEC7C40F3A3BC8F72EAFBD702">
    <w:name w:val="5592767FEC7C40F3A3BC8F72EAFBD702"/>
  </w:style>
  <w:style w:type="paragraph" w:customStyle="1" w:styleId="074433B58A094FE2A10CF4D89987ECE0">
    <w:name w:val="074433B58A094FE2A10CF4D89987ECE0"/>
  </w:style>
  <w:style w:type="paragraph" w:customStyle="1" w:styleId="C8D5FC63D33E48638FBC84D0C311024A">
    <w:name w:val="C8D5FC63D33E48638FBC84D0C311024A"/>
  </w:style>
  <w:style w:type="paragraph" w:customStyle="1" w:styleId="D86A1289DC9942B580917E2991882BAD">
    <w:name w:val="D86A1289DC9942B580917E2991882BAD"/>
  </w:style>
  <w:style w:type="paragraph" w:customStyle="1" w:styleId="D043563CBF4E4B5F97CE5A597D962A01">
    <w:name w:val="D043563CBF4E4B5F97CE5A597D962A01"/>
  </w:style>
  <w:style w:type="paragraph" w:customStyle="1" w:styleId="4181FE61BCBE4689BFB787D4DF5694A8">
    <w:name w:val="4181FE61BCBE4689BFB787D4DF5694A8"/>
  </w:style>
  <w:style w:type="paragraph" w:customStyle="1" w:styleId="E9B83BF3CDD34A33A77A82852DDA7645">
    <w:name w:val="E9B83BF3CDD34A33A77A82852DDA7645"/>
  </w:style>
  <w:style w:type="paragraph" w:customStyle="1" w:styleId="0FCEB2E83EA8461CADA52F5B18F3EE17">
    <w:name w:val="0FCEB2E83EA8461CADA52F5B18F3EE17"/>
  </w:style>
  <w:style w:type="paragraph" w:customStyle="1" w:styleId="193DE76922B44E45A16041E9DBCFFB16">
    <w:name w:val="193DE76922B44E45A16041E9DBCFFB16"/>
  </w:style>
  <w:style w:type="paragraph" w:customStyle="1" w:styleId="E693D57BFEC04E4CB1326C8D946EA95D">
    <w:name w:val="E693D57BFEC04E4CB1326C8D946EA95D"/>
  </w:style>
  <w:style w:type="paragraph" w:customStyle="1" w:styleId="75EECCE20E374B1DB943CF2170271819">
    <w:name w:val="75EECCE20E374B1DB943CF2170271819"/>
  </w:style>
  <w:style w:type="paragraph" w:customStyle="1" w:styleId="35BEDDA634EE45319C96E0AE23E0C6BD">
    <w:name w:val="35BEDDA634EE45319C96E0AE23E0C6BD"/>
  </w:style>
  <w:style w:type="paragraph" w:customStyle="1" w:styleId="CEF6088BBD1F49A79848CA9C79E174A4">
    <w:name w:val="CEF6088BBD1F49A79848CA9C79E174A4"/>
  </w:style>
  <w:style w:type="paragraph" w:customStyle="1" w:styleId="DA0F4A4074B54A7EBCF6256FCE0773E1">
    <w:name w:val="DA0F4A4074B54A7EBCF6256FCE0773E1"/>
  </w:style>
  <w:style w:type="paragraph" w:customStyle="1" w:styleId="86D32CFDD3EF4F3A8505A7F5D62054D0">
    <w:name w:val="86D32CFDD3EF4F3A8505A7F5D62054D0"/>
  </w:style>
  <w:style w:type="paragraph" w:customStyle="1" w:styleId="4180559702A04079A52EF4259B5A5876">
    <w:name w:val="4180559702A04079A52EF4259B5A5876"/>
  </w:style>
  <w:style w:type="paragraph" w:customStyle="1" w:styleId="7E901F4435E84AA3893EFE2A70FD88A5">
    <w:name w:val="7E901F4435E84AA3893EFE2A70FD88A5"/>
  </w:style>
  <w:style w:type="paragraph" w:customStyle="1" w:styleId="058AB5E8C50C43D68C544EBFE9AD0140">
    <w:name w:val="058AB5E8C50C43D68C544EBFE9AD0140"/>
  </w:style>
  <w:style w:type="paragraph" w:customStyle="1" w:styleId="CB2E94E128204BB280A7C1410E02A7F8">
    <w:name w:val="CB2E94E128204BB280A7C1410E02A7F8"/>
  </w:style>
  <w:style w:type="paragraph" w:customStyle="1" w:styleId="72F89F626B374134B54B5CE9713A3DA3">
    <w:name w:val="72F89F626B374134B54B5CE9713A3DA3"/>
  </w:style>
  <w:style w:type="paragraph" w:customStyle="1" w:styleId="C404CC40B57C4780A889FBE67F5BCC55">
    <w:name w:val="C404CC40B57C4780A889FBE67F5BCC55"/>
  </w:style>
  <w:style w:type="paragraph" w:customStyle="1" w:styleId="5A10A75F9F8A4D9AB7784ADD36E7634E">
    <w:name w:val="5A10A75F9F8A4D9AB7784ADD36E7634E"/>
  </w:style>
  <w:style w:type="paragraph" w:customStyle="1" w:styleId="B72E327ECB3A4ABC9D974E0C37BBD83E">
    <w:name w:val="B72E327ECB3A4ABC9D974E0C37BBD83E"/>
  </w:style>
  <w:style w:type="paragraph" w:customStyle="1" w:styleId="660EB0A1A06C4A03BA158309887B89CF">
    <w:name w:val="660EB0A1A06C4A03BA158309887B89CF"/>
  </w:style>
  <w:style w:type="paragraph" w:customStyle="1" w:styleId="6AF071B5940D4B0CAAEF45FB893B5A9F">
    <w:name w:val="6AF071B5940D4B0CAAEF45FB893B5A9F"/>
  </w:style>
  <w:style w:type="paragraph" w:customStyle="1" w:styleId="BB176011CC9E47578B0BC658E1CDDC17">
    <w:name w:val="BB176011CC9E47578B0BC658E1CDDC17"/>
  </w:style>
  <w:style w:type="paragraph" w:customStyle="1" w:styleId="0C7E5DAC434C4A80ACE9CFE32BD66199">
    <w:name w:val="0C7E5DAC434C4A80ACE9CFE32BD66199"/>
  </w:style>
  <w:style w:type="paragraph" w:customStyle="1" w:styleId="7108FAC7F2E5422BBA61BF3C10BDB83F">
    <w:name w:val="7108FAC7F2E5422BBA61BF3C10BDB83F"/>
  </w:style>
  <w:style w:type="paragraph" w:customStyle="1" w:styleId="54B644699C354F26A88D518D731ED32C">
    <w:name w:val="54B644699C354F26A88D518D731ED32C"/>
  </w:style>
  <w:style w:type="paragraph" w:customStyle="1" w:styleId="B29F8E8DDD194E629DF9C02423756E51">
    <w:name w:val="B29F8E8DDD194E629DF9C02423756E51"/>
  </w:style>
  <w:style w:type="paragraph" w:customStyle="1" w:styleId="6F90087FEE964E74AD73A837EADF2C8C">
    <w:name w:val="6F90087FEE964E74AD73A837EADF2C8C"/>
  </w:style>
  <w:style w:type="paragraph" w:customStyle="1" w:styleId="ACAFF16CE9FB49EE80AA7879FF3FF09D">
    <w:name w:val="ACAFF16CE9FB49EE80AA7879FF3FF09D"/>
  </w:style>
  <w:style w:type="paragraph" w:customStyle="1" w:styleId="A13BAE2995074CF783398AB096FDD0B2">
    <w:name w:val="A13BAE2995074CF783398AB096FDD0B2"/>
  </w:style>
  <w:style w:type="paragraph" w:customStyle="1" w:styleId="AC001D87B91D4CF2BF894DB37E22D6EE">
    <w:name w:val="AC001D87B91D4CF2BF894DB37E22D6EE"/>
  </w:style>
  <w:style w:type="paragraph" w:customStyle="1" w:styleId="A45D8780DE134FE2AD621514DFC9DF7F">
    <w:name w:val="A45D8780DE134FE2AD621514DFC9DF7F"/>
  </w:style>
  <w:style w:type="paragraph" w:customStyle="1" w:styleId="4BF7E962EB2349CD950AD43FE7AFB7C9">
    <w:name w:val="4BF7E962EB2349CD950AD43FE7AFB7C9"/>
  </w:style>
  <w:style w:type="paragraph" w:customStyle="1" w:styleId="A3F2EA19055347DD9EAEA721AF3E43BB">
    <w:name w:val="A3F2EA19055347DD9EAEA721AF3E43BB"/>
  </w:style>
  <w:style w:type="paragraph" w:customStyle="1" w:styleId="E90F4A67361046D8B6AE9C45E6A825E7">
    <w:name w:val="E90F4A67361046D8B6AE9C45E6A825E7"/>
  </w:style>
  <w:style w:type="paragraph" w:customStyle="1" w:styleId="76FE8C64DA6849988DBA279F36CDE49A">
    <w:name w:val="76FE8C64DA6849988DBA279F36CDE49A"/>
  </w:style>
  <w:style w:type="paragraph" w:customStyle="1" w:styleId="BFA1A49DD10B4C9493140B3493753B52">
    <w:name w:val="BFA1A49DD10B4C9493140B3493753B52"/>
  </w:style>
  <w:style w:type="paragraph" w:customStyle="1" w:styleId="9456CC68DE8C459CB63ABE6E261C980F">
    <w:name w:val="9456CC68DE8C459CB63ABE6E261C980F"/>
  </w:style>
  <w:style w:type="paragraph" w:customStyle="1" w:styleId="D7F0E6BE0A3E412DAD689260C78B0C23">
    <w:name w:val="D7F0E6BE0A3E412DAD689260C78B0C23"/>
  </w:style>
  <w:style w:type="paragraph" w:customStyle="1" w:styleId="8F1509D39FA046518B8A8890E634992E">
    <w:name w:val="8F1509D39FA046518B8A8890E634992E"/>
  </w:style>
  <w:style w:type="paragraph" w:customStyle="1" w:styleId="5BFA5322E4A640D9A4E190AA4E6D702E">
    <w:name w:val="5BFA5322E4A640D9A4E190AA4E6D702E"/>
  </w:style>
  <w:style w:type="paragraph" w:customStyle="1" w:styleId="13FA52F73F6248199CCABA9BC0B0DE96">
    <w:name w:val="13FA52F73F6248199CCABA9BC0B0DE96"/>
  </w:style>
  <w:style w:type="paragraph" w:customStyle="1" w:styleId="2A9AAF7F57704E65A357BFADD72F9DB3">
    <w:name w:val="2A9AAF7F57704E65A357BFADD72F9DB3"/>
  </w:style>
  <w:style w:type="paragraph" w:customStyle="1" w:styleId="CFCAA529C9F0455C9E3EA5FA1C8A5EF0">
    <w:name w:val="CFCAA529C9F0455C9E3EA5FA1C8A5EF0"/>
  </w:style>
  <w:style w:type="paragraph" w:customStyle="1" w:styleId="1DC95C4CE87C4B1E8DAB32483B937412">
    <w:name w:val="1DC95C4CE87C4B1E8DAB32483B937412"/>
  </w:style>
  <w:style w:type="paragraph" w:customStyle="1" w:styleId="D9B853448B9D44E790651B98E0D705C2">
    <w:name w:val="D9B853448B9D44E790651B98E0D705C2"/>
  </w:style>
  <w:style w:type="paragraph" w:customStyle="1" w:styleId="D5315935DB0B45FBB52EB0D9316BEBFD">
    <w:name w:val="D5315935DB0B45FBB52EB0D9316BEBFD"/>
  </w:style>
  <w:style w:type="paragraph" w:customStyle="1" w:styleId="E468A1E92D9E4595AB97FC302BF492E4">
    <w:name w:val="E468A1E92D9E4595AB97FC302BF492E4"/>
  </w:style>
  <w:style w:type="character" w:styleId="Strong">
    <w:name w:val="Strong"/>
    <w:uiPriority w:val="22"/>
    <w:qFormat/>
    <w:rPr>
      <w:b/>
      <w:bCs/>
    </w:rPr>
  </w:style>
  <w:style w:type="paragraph" w:customStyle="1" w:styleId="7C5589E8291A456AA594E5594888C1B7">
    <w:name w:val="7C5589E8291A456AA594E5594888C1B7"/>
  </w:style>
  <w:style w:type="paragraph" w:customStyle="1" w:styleId="29CE1EEE60694D8AA8E9C2F4C8F5A29C">
    <w:name w:val="29CE1EEE60694D8AA8E9C2F4C8F5A29C"/>
  </w:style>
  <w:style w:type="paragraph" w:customStyle="1" w:styleId="6B8A827DB2FF44BDA0DBD57E8472E020">
    <w:name w:val="6B8A827DB2FF44BDA0DBD57E8472E020"/>
  </w:style>
  <w:style w:type="paragraph" w:customStyle="1" w:styleId="6FCA822AD7ED421BA9D98C3C55094C4A">
    <w:name w:val="6FCA822AD7ED421BA9D98C3C55094C4A"/>
  </w:style>
  <w:style w:type="paragraph" w:customStyle="1" w:styleId="6A49C541B42348308B56D963D7D9C073">
    <w:name w:val="6A49C541B42348308B56D963D7D9C073"/>
  </w:style>
  <w:style w:type="paragraph" w:customStyle="1" w:styleId="2788E6318FF344F7B94679D54BE069E6">
    <w:name w:val="2788E6318FF344F7B94679D54BE069E6"/>
  </w:style>
  <w:style w:type="paragraph" w:customStyle="1" w:styleId="07802D13572044978AB324690467CC8F">
    <w:name w:val="07802D13572044978AB324690467CC8F"/>
  </w:style>
  <w:style w:type="paragraph" w:customStyle="1" w:styleId="8A5AE2E205034C38920F78DE1D1A52CB">
    <w:name w:val="8A5AE2E205034C38920F78DE1D1A52CB"/>
  </w:style>
  <w:style w:type="paragraph" w:customStyle="1" w:styleId="616F9A1B8E344F2294949193528BFF95">
    <w:name w:val="616F9A1B8E344F2294949193528BFF95"/>
  </w:style>
  <w:style w:type="paragraph" w:customStyle="1" w:styleId="D2ADADB0EEBF479191BE3DACDBE1AE0B">
    <w:name w:val="D2ADADB0EEBF479191BE3DACDBE1AE0B"/>
  </w:style>
  <w:style w:type="paragraph" w:customStyle="1" w:styleId="CAF908710DD14716A9AD5604BA205580">
    <w:name w:val="CAF908710DD14716A9AD5604BA205580"/>
  </w:style>
  <w:style w:type="paragraph" w:customStyle="1" w:styleId="5581D0EF6BA744D0A7A618D25E923917">
    <w:name w:val="5581D0EF6BA744D0A7A618D25E923917"/>
  </w:style>
  <w:style w:type="paragraph" w:customStyle="1" w:styleId="9141A1A4BD8640B38DACCBDB826B4EDA">
    <w:name w:val="9141A1A4BD8640B38DACCBDB826B4EDA"/>
  </w:style>
  <w:style w:type="paragraph" w:customStyle="1" w:styleId="1FEE0C5D05024352AC83CC62C2B8B446">
    <w:name w:val="1FEE0C5D05024352AC83CC62C2B8B446"/>
  </w:style>
  <w:style w:type="paragraph" w:customStyle="1" w:styleId="073427DC24AE471C9FE1E5ED8A247619">
    <w:name w:val="073427DC24AE471C9FE1E5ED8A247619"/>
  </w:style>
  <w:style w:type="paragraph" w:customStyle="1" w:styleId="98F0B14C73034129BFAC167B3698E37B">
    <w:name w:val="98F0B14C73034129BFAC167B3698E37B"/>
  </w:style>
  <w:style w:type="paragraph" w:customStyle="1" w:styleId="364F1C0953984DAFAF524B4EA7E82AF1">
    <w:name w:val="364F1C0953984DAFAF524B4EA7E82AF1"/>
  </w:style>
  <w:style w:type="paragraph" w:customStyle="1" w:styleId="D24E3A65D0C847DFA70018B44E25D079">
    <w:name w:val="D24E3A65D0C847DFA70018B44E25D079"/>
  </w:style>
  <w:style w:type="paragraph" w:customStyle="1" w:styleId="547AA955D8264741AE1577FCD100E693">
    <w:name w:val="547AA955D8264741AE1577FCD100E693"/>
  </w:style>
  <w:style w:type="paragraph" w:customStyle="1" w:styleId="54FA9ED6C8C14CB2AB8E603CE47AF687">
    <w:name w:val="54FA9ED6C8C14CB2AB8E603CE47AF687"/>
  </w:style>
  <w:style w:type="paragraph" w:customStyle="1" w:styleId="C9B4BA55E5E44E65AD553BCAD76723C3">
    <w:name w:val="C9B4BA55E5E44E65AD553BCAD76723C3"/>
  </w:style>
  <w:style w:type="paragraph" w:customStyle="1" w:styleId="ECA875AAD3FB41BBB62287237D2F4C88">
    <w:name w:val="ECA875AAD3FB41BBB62287237D2F4C88"/>
  </w:style>
  <w:style w:type="paragraph" w:customStyle="1" w:styleId="8C9A980AB9B54EC2AB09F8FA3E5BAFF0">
    <w:name w:val="8C9A980AB9B54EC2AB09F8FA3E5BAFF0"/>
  </w:style>
  <w:style w:type="paragraph" w:customStyle="1" w:styleId="21A07205BFC547368AFF2721C734B89B">
    <w:name w:val="21A07205BFC547368AFF2721C734B89B"/>
  </w:style>
  <w:style w:type="paragraph" w:customStyle="1" w:styleId="E7E64BCB40834D90B90D084301839132">
    <w:name w:val="E7E64BCB40834D90B90D084301839132"/>
  </w:style>
  <w:style w:type="paragraph" w:customStyle="1" w:styleId="0A8484EDCEF04C53AF1F5583CD777B28">
    <w:name w:val="0A8484EDCEF04C53AF1F5583CD777B28"/>
  </w:style>
  <w:style w:type="paragraph" w:customStyle="1" w:styleId="24EFE8A72B9C43909D58E503F83DB8A2">
    <w:name w:val="24EFE8A72B9C43909D58E503F83DB8A2"/>
  </w:style>
  <w:style w:type="paragraph" w:customStyle="1" w:styleId="FC3AA8EE3DBC4B57BA49FF0BD489D820">
    <w:name w:val="FC3AA8EE3DBC4B57BA49FF0BD489D820"/>
  </w:style>
  <w:style w:type="paragraph" w:customStyle="1" w:styleId="43A22E7E451D4544949773717A4A3D64">
    <w:name w:val="43A22E7E451D4544949773717A4A3D64"/>
  </w:style>
  <w:style w:type="paragraph" w:customStyle="1" w:styleId="0B5D6D1429C642BE97E8EC58C0E15237">
    <w:name w:val="0B5D6D1429C642BE97E8EC58C0E15237"/>
  </w:style>
  <w:style w:type="paragraph" w:customStyle="1" w:styleId="3C19006C275C49158761AD386FB79128">
    <w:name w:val="3C19006C275C49158761AD386FB79128"/>
  </w:style>
  <w:style w:type="paragraph" w:customStyle="1" w:styleId="61C158B138E440BC9BF413F8E768420A">
    <w:name w:val="61C158B138E440BC9BF413F8E768420A"/>
  </w:style>
  <w:style w:type="paragraph" w:customStyle="1" w:styleId="13D79AE18B0D48CB94B83217DD53F409">
    <w:name w:val="13D79AE18B0D48CB94B83217DD53F409"/>
  </w:style>
  <w:style w:type="paragraph" w:customStyle="1" w:styleId="C40732A42EDD46958C594B7B182FFC53">
    <w:name w:val="C40732A42EDD46958C594B7B182FFC53"/>
  </w:style>
  <w:style w:type="paragraph" w:customStyle="1" w:styleId="EEAE3433FE6540EEBBE4567C4A94824E">
    <w:name w:val="EEAE3433FE6540EEBBE4567C4A94824E"/>
  </w:style>
  <w:style w:type="paragraph" w:customStyle="1" w:styleId="A707881653644906A05D865F0DCC0604">
    <w:name w:val="A707881653644906A05D865F0DCC0604"/>
  </w:style>
  <w:style w:type="paragraph" w:customStyle="1" w:styleId="6CBB18BD35FB458BA2F44D4E7A2F583E">
    <w:name w:val="6CBB18BD35FB458BA2F44D4E7A2F583E"/>
  </w:style>
  <w:style w:type="paragraph" w:customStyle="1" w:styleId="824CE69D9B46423C83AAB9FF3D13E63E">
    <w:name w:val="824CE69D9B46423C83AAB9FF3D13E63E"/>
  </w:style>
  <w:style w:type="paragraph" w:customStyle="1" w:styleId="F3790E426BBB4B0693F2E4734B4850B0">
    <w:name w:val="F3790E426BBB4B0693F2E4734B4850B0"/>
  </w:style>
  <w:style w:type="paragraph" w:customStyle="1" w:styleId="EC7C3FD132A3472B9468056576B2C485">
    <w:name w:val="EC7C3FD132A3472B9468056576B2C485"/>
  </w:style>
  <w:style w:type="paragraph" w:customStyle="1" w:styleId="392220F785C74CD7854C939892915D06">
    <w:name w:val="392220F785C74CD7854C939892915D06"/>
  </w:style>
  <w:style w:type="paragraph" w:customStyle="1" w:styleId="2D825005DF524DC092FAB60CC0FC4762">
    <w:name w:val="2D825005DF524DC092FAB60CC0FC4762"/>
  </w:style>
  <w:style w:type="paragraph" w:customStyle="1" w:styleId="68836B8B8C5F486D838772E768F35D03">
    <w:name w:val="68836B8B8C5F486D838772E768F35D03"/>
  </w:style>
  <w:style w:type="paragraph" w:customStyle="1" w:styleId="BBC18D2FA04D447B8673B2A037B2FB6B">
    <w:name w:val="BBC18D2FA04D447B8673B2A037B2FB6B"/>
  </w:style>
  <w:style w:type="paragraph" w:customStyle="1" w:styleId="B4210334E0E845B0A2F1F98B17699106">
    <w:name w:val="B4210334E0E845B0A2F1F98B17699106"/>
  </w:style>
  <w:style w:type="paragraph" w:customStyle="1" w:styleId="13AA295C5074463DA1BE028DC3063076">
    <w:name w:val="13AA295C5074463DA1BE028DC3063076"/>
  </w:style>
  <w:style w:type="paragraph" w:customStyle="1" w:styleId="3F9D4A75DCF54941B7DDE040589781E7">
    <w:name w:val="3F9D4A75DCF54941B7DDE040589781E7"/>
  </w:style>
  <w:style w:type="paragraph" w:customStyle="1" w:styleId="D295FC4ABBF24FDD99C147269AFD19C2">
    <w:name w:val="D295FC4ABBF24FDD99C147269AFD19C2"/>
  </w:style>
  <w:style w:type="paragraph" w:customStyle="1" w:styleId="CA6746008ECE4FC881161699C7A66EF2">
    <w:name w:val="CA6746008ECE4FC881161699C7A66EF2"/>
  </w:style>
  <w:style w:type="paragraph" w:customStyle="1" w:styleId="BDE40461A3B54690A0158A623434DF5A">
    <w:name w:val="BDE40461A3B54690A0158A623434DF5A"/>
  </w:style>
  <w:style w:type="paragraph" w:customStyle="1" w:styleId="11B1A23052DF4B2AB1028F4496BD86F9">
    <w:name w:val="11B1A23052DF4B2AB1028F4496BD86F9"/>
  </w:style>
  <w:style w:type="paragraph" w:customStyle="1" w:styleId="7A8F13B265E347558F6785E2C13127E5">
    <w:name w:val="7A8F13B265E347558F6785E2C13127E5"/>
  </w:style>
  <w:style w:type="paragraph" w:customStyle="1" w:styleId="22527D757B684B6EA4CE793FFED68F82">
    <w:name w:val="22527D757B684B6EA4CE793FFED68F82"/>
  </w:style>
  <w:style w:type="paragraph" w:customStyle="1" w:styleId="C3EBC39E9DD546D09136714C524B49DB">
    <w:name w:val="C3EBC39E9DD546D09136714C524B49DB"/>
  </w:style>
  <w:style w:type="paragraph" w:customStyle="1" w:styleId="7BA756E5F52A418B85AD4E6884E01FCC">
    <w:name w:val="7BA756E5F52A418B85AD4E6884E01FCC"/>
  </w:style>
  <w:style w:type="paragraph" w:customStyle="1" w:styleId="63003B24BE55488C815D7AB450F264E9">
    <w:name w:val="63003B24BE55488C815D7AB450F264E9"/>
  </w:style>
  <w:style w:type="paragraph" w:customStyle="1" w:styleId="7C6D693A37C440A286D1224195C9A7E3">
    <w:name w:val="7C6D693A37C440A286D1224195C9A7E3"/>
  </w:style>
  <w:style w:type="paragraph" w:customStyle="1" w:styleId="53370AE970BE4ECEAA50D78CE3B6E17C">
    <w:name w:val="53370AE970BE4ECEAA50D78CE3B6E17C"/>
  </w:style>
  <w:style w:type="paragraph" w:customStyle="1" w:styleId="9E86A9AB914F480B81CE22D30008FE8C">
    <w:name w:val="9E86A9AB914F480B81CE22D30008FE8C"/>
    <w:rsid w:val="00A51903"/>
  </w:style>
  <w:style w:type="paragraph" w:customStyle="1" w:styleId="876DDBE6BCFB424F9C110CCC4B1C8CC9">
    <w:name w:val="876DDBE6BCFB424F9C110CCC4B1C8CC9"/>
    <w:rsid w:val="00A51903"/>
  </w:style>
  <w:style w:type="paragraph" w:customStyle="1" w:styleId="078E189F1AED4E34BB9F9708E2AA791B">
    <w:name w:val="078E189F1AED4E34BB9F9708E2AA791B"/>
    <w:rsid w:val="00A51903"/>
  </w:style>
  <w:style w:type="paragraph" w:customStyle="1" w:styleId="A41DFEB1EAEE4339A890888FD062B695">
    <w:name w:val="A41DFEB1EAEE4339A890888FD062B695"/>
    <w:rsid w:val="00A51903"/>
  </w:style>
  <w:style w:type="paragraph" w:customStyle="1" w:styleId="C551D85BABAA474586A4F7EC9B189479">
    <w:name w:val="C551D85BABAA474586A4F7EC9B189479"/>
    <w:rsid w:val="00A51903"/>
  </w:style>
  <w:style w:type="paragraph" w:customStyle="1" w:styleId="53F0329B2139490B89AF4CE69F1C045A">
    <w:name w:val="53F0329B2139490B89AF4CE69F1C045A"/>
    <w:rsid w:val="00A51903"/>
  </w:style>
  <w:style w:type="paragraph" w:customStyle="1" w:styleId="93C2FDD8B33D435F8C1DD811BA319F8B">
    <w:name w:val="93C2FDD8B33D435F8C1DD811BA319F8B"/>
    <w:rsid w:val="00A51903"/>
  </w:style>
  <w:style w:type="paragraph" w:customStyle="1" w:styleId="51E8B0F2582340E896BF217C7C94BB79">
    <w:name w:val="51E8B0F2582340E896BF217C7C94BB79"/>
    <w:rsid w:val="00A519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73">
      <a:majorFont>
        <a:latin typeface="Segoe UI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{5A00509F-6E77-4438-848E-2F1493A796EC}tf02911896_win32</Template>
  <TotalTime>0</TotalTime>
  <Pages>3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2023-03-09T21:06:00Z</dcterms:created>
  <dcterms:modified xsi:type="dcterms:W3CDTF">2023-03-09T21:46:00Z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596ca309-a719-4733-8452-19d6569b0476</vt:lpwstr>
  </property>
</Properties>
</file>